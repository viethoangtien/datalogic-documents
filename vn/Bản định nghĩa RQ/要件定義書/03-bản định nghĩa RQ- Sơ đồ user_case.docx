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18F" w:rsidRPr="003D28BE" w:rsidRDefault="00D1018F" w:rsidP="00470B90">
      <w:pPr>
        <w:pStyle w:val="a2"/>
        <w:rPr>
          <w:rFonts w:ascii="Arial" w:hAnsi="Arial" w:cs="Arial"/>
        </w:rPr>
      </w:pPr>
    </w:p>
    <w:p w:rsidR="00D1018F" w:rsidRPr="003D28BE" w:rsidRDefault="00BA1B79" w:rsidP="00470B90">
      <w:pPr>
        <w:pStyle w:val="a2"/>
        <w:rPr>
          <w:rFonts w:ascii="Arial" w:hAnsi="Arial" w:cs="Arial"/>
        </w:rPr>
      </w:pPr>
      <w:r w:rsidRPr="003D28BE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E757A2" wp14:editId="5519C9ED">
                <wp:simplePos x="0" y="0"/>
                <wp:positionH relativeFrom="column">
                  <wp:posOffset>1632585</wp:posOffset>
                </wp:positionH>
                <wp:positionV relativeFrom="paragraph">
                  <wp:posOffset>132715</wp:posOffset>
                </wp:positionV>
                <wp:extent cx="6305550" cy="4533900"/>
                <wp:effectExtent l="0" t="0" r="19050" b="19050"/>
                <wp:wrapNone/>
                <wp:docPr id="47" name="グループ化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50" cy="4533900"/>
                          <a:chOff x="0" y="0"/>
                          <a:chExt cx="6305550" cy="4533900"/>
                        </a:xfrm>
                      </wpg:grpSpPr>
                      <wpg:grpSp>
                        <wpg:cNvPr id="30" name="グループ化 30"/>
                        <wpg:cNvGrpSpPr/>
                        <wpg:grpSpPr>
                          <a:xfrm>
                            <a:off x="0" y="0"/>
                            <a:ext cx="6305550" cy="4533900"/>
                            <a:chOff x="0" y="0"/>
                            <a:chExt cx="6305550" cy="4533900"/>
                          </a:xfrm>
                        </wpg:grpSpPr>
                        <wpg:grpSp>
                          <wpg:cNvPr id="12" name="グループ化 12"/>
                          <wpg:cNvGrpSpPr/>
                          <wpg:grpSpPr>
                            <a:xfrm>
                              <a:off x="1038225" y="0"/>
                              <a:ext cx="5267325" cy="4533900"/>
                              <a:chOff x="0" y="0"/>
                              <a:chExt cx="933450" cy="947420"/>
                            </a:xfrm>
                          </wpg:grpSpPr>
                          <wps:wsp>
                            <wps:cNvPr id="13" name="正方形/長方形 13"/>
                            <wps:cNvSpPr/>
                            <wps:spPr>
                              <a:xfrm>
                                <a:off x="0" y="0"/>
                                <a:ext cx="933450" cy="947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テキスト ボックス 14"/>
                            <wps:cNvSpPr txBox="1"/>
                            <wps:spPr>
                              <a:xfrm>
                                <a:off x="0" y="9525"/>
                                <a:ext cx="933450" cy="792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51C4" w:rsidRPr="00457B05" w:rsidRDefault="00457B05" w:rsidP="001651C4">
                                  <w:pPr>
                                    <w:jc w:val="center"/>
                                    <w:rPr>
                                      <w:rFonts w:asciiTheme="majorHAnsi" w:eastAsia="MS PGothic" w:hAnsiTheme="majorHAnsi" w:cstheme="majorHAnsi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>Hệ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>thống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>quản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>sản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="MS PGothic" w:hAnsiTheme="majorHAnsi" w:cstheme="majorHAnsi"/>
                                    </w:rPr>
                                    <w:t xml:space="preserve"> xuất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" name="グループ化 15"/>
                          <wpg:cNvGrpSpPr/>
                          <wpg:grpSpPr>
                            <a:xfrm>
                              <a:off x="0" y="1295400"/>
                              <a:ext cx="981075" cy="1200150"/>
                              <a:chOff x="-85725" y="0"/>
                              <a:chExt cx="981075" cy="1200150"/>
                            </a:xfrm>
                          </wpg:grpSpPr>
                          <wps:wsp>
                            <wps:cNvPr id="16" name="円/楕円 16"/>
                            <wps:cNvSpPr/>
                            <wps:spPr>
                              <a:xfrm>
                                <a:off x="285750" y="0"/>
                                <a:ext cx="18097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直線コネクタ 17"/>
                            <wps:cNvCnPr/>
                            <wps:spPr>
                              <a:xfrm flipH="1">
                                <a:off x="381000" y="200025"/>
                                <a:ext cx="635" cy="257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直線コネクタ 18"/>
                            <wps:cNvCnPr/>
                            <wps:spPr>
                              <a:xfrm>
                                <a:off x="200025" y="285750"/>
                                <a:ext cx="3524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直線コネクタ 19"/>
                            <wps:cNvCnPr/>
                            <wps:spPr>
                              <a:xfrm>
                                <a:off x="381000" y="457200"/>
                                <a:ext cx="152400" cy="14795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直線コネクタ 20"/>
                            <wps:cNvCnPr/>
                            <wps:spPr>
                              <a:xfrm flipH="1">
                                <a:off x="238125" y="457200"/>
                                <a:ext cx="143510" cy="14795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テキスト ボックス 21"/>
                            <wps:cNvSpPr txBox="1"/>
                            <wps:spPr>
                              <a:xfrm>
                                <a:off x="-85725" y="571500"/>
                                <a:ext cx="98107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51C4" w:rsidRPr="00BA1B79" w:rsidRDefault="00BA1B79" w:rsidP="00BA1B79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</w:pP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Phụ</w:t>
                                  </w:r>
                                  <w:proofErr w:type="spellEnd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tr</w:t>
                                  </w:r>
                                  <w:bookmarkStart w:id="0" w:name="_GoBack"/>
                                  <w:bookmarkEnd w:id="0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ách</w:t>
                                  </w:r>
                                  <w:proofErr w:type="spellEnd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quản</w:t>
                                  </w:r>
                                  <w:proofErr w:type="spellEnd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lý</w:t>
                                  </w:r>
                                  <w:proofErr w:type="spellEnd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sản</w:t>
                                  </w:r>
                                  <w:proofErr w:type="spellEnd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A1B79">
                                    <w:rPr>
                                      <w:rFonts w:asciiTheme="majorHAnsi" w:hAnsiTheme="majorHAnsi" w:cstheme="majorHAnsi"/>
                                      <w:sz w:val="20"/>
                                    </w:rP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円/楕円 23"/>
                          <wps:cNvSpPr/>
                          <wps:spPr>
                            <a:xfrm>
                              <a:off x="1295400" y="381000"/>
                              <a:ext cx="1400175" cy="55689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651C4" w:rsidRPr="001651C4" w:rsidRDefault="00BA1B79" w:rsidP="001651C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I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nput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product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円/楕円 24"/>
                          <wps:cNvSpPr/>
                          <wps:spPr>
                            <a:xfrm>
                              <a:off x="1971675" y="981075"/>
                              <a:ext cx="1400175" cy="55689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651C4" w:rsidRPr="003D28BE" w:rsidRDefault="003D28BE" w:rsidP="003D28BE">
                                <w:pPr>
                                  <w:rPr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Phân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loại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sản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phẩm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円/楕円 25"/>
                          <wps:cNvSpPr/>
                          <wps:spPr>
                            <a:xfrm>
                              <a:off x="1295400" y="1609725"/>
                              <a:ext cx="1821180" cy="55689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651C4" w:rsidRPr="003D28BE" w:rsidRDefault="003D28BE" w:rsidP="001651C4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</w:rPr>
                                </w:pPr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setting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công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đoạn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chế</w:t>
                                </w:r>
                                <w:proofErr w:type="spellEnd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D28BE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16"/>
                                  </w:rPr>
                                  <w:t>tác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円/楕円 26"/>
                          <wps:cNvSpPr/>
                          <wps:spPr>
                            <a:xfrm>
                              <a:off x="1257300" y="2846071"/>
                              <a:ext cx="1400175" cy="7683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F578A" w:rsidRPr="003D28BE" w:rsidRDefault="003D28BE" w:rsidP="002F578A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Kế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hoạch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công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đoạn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直線コネクタ 27"/>
                          <wps:cNvCnPr/>
                          <wps:spPr>
                            <a:xfrm flipV="1">
                              <a:off x="638175" y="819150"/>
                              <a:ext cx="809625" cy="4476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直線コネクタ 28"/>
                          <wps:cNvCnPr/>
                          <wps:spPr>
                            <a:xfrm flipV="1">
                              <a:off x="714375" y="1295400"/>
                              <a:ext cx="1266825" cy="2000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線コネクタ 29"/>
                          <wps:cNvCnPr/>
                          <wps:spPr>
                            <a:xfrm>
                              <a:off x="714375" y="1695450"/>
                              <a:ext cx="581025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円/楕円 34"/>
                          <wps:cNvSpPr/>
                          <wps:spPr>
                            <a:xfrm>
                              <a:off x="4810125" y="3429000"/>
                              <a:ext cx="1400175" cy="55689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54D76" w:rsidRPr="001651C4" w:rsidRDefault="00457B05" w:rsidP="00954D7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Update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tiến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độ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円/楕円 43"/>
                          <wps:cNvSpPr/>
                          <wps:spPr>
                            <a:xfrm>
                              <a:off x="1257300" y="3714750"/>
                              <a:ext cx="1400175" cy="6286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230AF" w:rsidRPr="003D28BE" w:rsidRDefault="003D28BE" w:rsidP="00C230AF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Check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thành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</w:rPr>
                                  <w:t>tích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直線コネクタ 44"/>
                          <wps:cNvCnPr/>
                          <wps:spPr>
                            <a:xfrm flipH="1" flipV="1">
                              <a:off x="2657475" y="3333750"/>
                              <a:ext cx="2190750" cy="27114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線コネクタ 45"/>
                          <wps:cNvCnPr/>
                          <wps:spPr>
                            <a:xfrm flipH="1">
                              <a:off x="2657475" y="3819525"/>
                              <a:ext cx="2209799" cy="15748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直線コネクタ 46"/>
                          <wps:cNvCnPr/>
                          <wps:spPr>
                            <a:xfrm>
                              <a:off x="638175" y="2171700"/>
                              <a:ext cx="876300" cy="942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1" name="グループ化 31"/>
                          <wpg:cNvGrpSpPr/>
                          <wpg:grpSpPr>
                            <a:xfrm>
                              <a:off x="3495675" y="428625"/>
                              <a:ext cx="1238250" cy="3870960"/>
                              <a:chOff x="0" y="0"/>
                              <a:chExt cx="933450" cy="947420"/>
                            </a:xfrm>
                          </wpg:grpSpPr>
                          <wps:wsp>
                            <wps:cNvPr id="32" name="正方形/長方形 32"/>
                            <wps:cNvSpPr/>
                            <wps:spPr>
                              <a:xfrm>
                                <a:off x="0" y="0"/>
                                <a:ext cx="933450" cy="947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テキスト ボックス 33"/>
                            <wps:cNvSpPr txBox="1"/>
                            <wps:spPr>
                              <a:xfrm>
                                <a:off x="0" y="9525"/>
                                <a:ext cx="933450" cy="932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4D76" w:rsidRPr="00895495" w:rsidRDefault="003D28BE" w:rsidP="00954D76">
                                  <w:pPr>
                                    <w:jc w:val="center"/>
                                    <w:rPr>
                                      <w:rFonts w:ascii="MS PGothic" w:eastAsia="MS PGothic" w:hAnsi="MS PGothic"/>
                                    </w:rPr>
                                  </w:pPr>
                                  <w:r>
                                    <w:rPr>
                                      <w:rFonts w:ascii="MS PGothic" w:eastAsia="MS PGothic" w:hAnsi="MS PGothic"/>
                                    </w:rPr>
                                    <w:t>internet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" name="直線コネクタ 49"/>
                          <wps:cNvCnPr/>
                          <wps:spPr>
                            <a:xfrm>
                              <a:off x="542925" y="2219325"/>
                              <a:ext cx="904240" cy="15906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" name="直線コネクタ 48"/>
                        <wps:cNvCnPr/>
                        <wps:spPr>
                          <a:xfrm>
                            <a:off x="1971675" y="2162175"/>
                            <a:ext cx="0" cy="8858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757A2" id="グループ化 47" o:spid="_x0000_s1026" style="position:absolute;margin-left:128.55pt;margin-top:10.45pt;width:496.5pt;height:357pt;z-index:251665408" coordsize="63055,45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">
                <v:group id="グループ化 30" o:spid="_x0000_s1027" style="position:absolute;width:63055;height:45339" coordsize="63055,4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グループ化 12" o:spid="_x0000_s1028" style="position:absolute;left:10382;width:52673;height:45339" coordsize="9334,9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正方形/長方形 13" o:spid="_x0000_s1029" style="position:absolute;width:9334;height:9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" strokecolor="black [3213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4" o:spid="_x0000_s1030" type="#_x0000_t202" style="position:absolute;top:95;width:9334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<v:textbox>
                        <w:txbxContent>
                          <w:p w:rsidR="001651C4" w:rsidRPr="00457B05" w:rsidRDefault="00457B05" w:rsidP="001651C4">
                            <w:pPr>
                              <w:jc w:val="center"/>
                              <w:rPr>
                                <w:rFonts w:asciiTheme="majorHAnsi" w:eastAsia="MS PGothic" w:hAnsiTheme="majorHAnsi" w:cstheme="majorHAnsi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>thống</w:t>
                            </w:r>
                            <w:proofErr w:type="spellEnd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rFonts w:asciiTheme="majorHAnsi" w:eastAsia="MS PGothic" w:hAnsiTheme="majorHAnsi" w:cstheme="majorHAnsi"/>
                              </w:rPr>
                              <w:t xml:space="preserve"> xuất</w:t>
                            </w:r>
                          </w:p>
                        </w:txbxContent>
                      </v:textbox>
                    </v:shape>
                  </v:group>
                  <v:group id="グループ化 15" o:spid="_x0000_s1031" style="position:absolute;top:12954;width:9810;height:12001" coordorigin="-857" coordsize="9810,1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oval id="円/楕円 16" o:spid="_x0000_s1032" style="position:absolute;left:2857;width:181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" fillcolor="white [3212]" strokecolor="black [3213]" strokeweight="1pt"/>
                    <v:line id="直線コネクタ 17" o:spid="_x0000_s1033" style="position:absolute;flip:x;visibility:visible;mso-wrap-style:square" from="3810,2000" to="381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" strokecolor="black [3213]" strokeweight="1pt"/>
                    <v:line id="直線コネクタ 18" o:spid="_x0000_s1034" style="position:absolute;visibility:visible;mso-wrap-style:square" from="2000,2857" to="5524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" strokecolor="black [3213]" strokeweight="1pt"/>
                    <v:line id="直線コネクタ 19" o:spid="_x0000_s1035" style="position:absolute;visibility:visible;mso-wrap-style:square" from="3810,4572" to="5334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" strokecolor="black [3213]" strokeweight="1pt"/>
                    <v:line id="直線コネクタ 20" o:spid="_x0000_s1036" style="position:absolute;flip:x;visibility:visible;mso-wrap-style:square" from="2381,4572" to="3816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" strokecolor="black [3213]" strokeweight="1pt"/>
                    <v:shape id="テキスト ボックス 21" o:spid="_x0000_s1037" type="#_x0000_t202" style="position:absolute;left:-857;top:5715;width:9810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:rsidR="001651C4" w:rsidRPr="00BA1B79" w:rsidRDefault="00BA1B79" w:rsidP="00BA1B79">
                            <w:pPr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Phụ</w:t>
                            </w:r>
                            <w:proofErr w:type="spellEnd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tr</w:t>
                            </w:r>
                            <w:bookmarkStart w:id="1" w:name="_GoBack"/>
                            <w:bookmarkEnd w:id="1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ách</w:t>
                            </w:r>
                            <w:proofErr w:type="spellEnd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quản</w:t>
                            </w:r>
                            <w:proofErr w:type="spellEnd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lý</w:t>
                            </w:r>
                            <w:proofErr w:type="spellEnd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sản</w:t>
                            </w:r>
                            <w:proofErr w:type="spellEnd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A1B79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xuất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oval id="円/楕円 23" o:spid="_x0000_s1038" style="position:absolute;left:12954;top:3810;width:1400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" fillcolor="white [3212]" strokecolor="black [3213]" strokeweight="1pt">
                    <v:textbox>
                      <w:txbxContent>
                        <w:p w:rsidR="001651C4" w:rsidRPr="001651C4" w:rsidRDefault="00BA1B79" w:rsidP="001651C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I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nput </w:t>
                          </w:r>
                          <w:r>
                            <w:rPr>
                              <w:color w:val="000000" w:themeColor="text1"/>
                            </w:rPr>
                            <w:t>product</w:t>
                          </w:r>
                        </w:p>
                      </w:txbxContent>
                    </v:textbox>
                  </v:oval>
                  <v:oval id="円/楕円 24" o:spid="_x0000_s1039" style="position:absolute;left:19716;top:9810;width:14002;height:5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" fillcolor="white [3212]" strokecolor="black [3213]" strokeweight="1pt">
                    <v:textbox>
                      <w:txbxContent>
                        <w:p w:rsidR="001651C4" w:rsidRPr="003D28BE" w:rsidRDefault="003D28BE" w:rsidP="003D28BE">
                          <w:pPr>
                            <w:rPr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Phân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loại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sản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phẩm</w:t>
                          </w:r>
                          <w:proofErr w:type="spellEnd"/>
                        </w:p>
                      </w:txbxContent>
                    </v:textbox>
                  </v:oval>
                  <v:oval id="円/楕円 25" o:spid="_x0000_s1040" style="position:absolute;left:12954;top:16097;width:18211;height:5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" fillcolor="white [3212]" strokecolor="black [3213]" strokeweight="1pt">
                    <v:textbox>
                      <w:txbxContent>
                        <w:p w:rsidR="001651C4" w:rsidRPr="003D28BE" w:rsidRDefault="003D28BE" w:rsidP="001651C4">
                          <w:pPr>
                            <w:jc w:val="center"/>
                            <w:rPr>
                              <w:color w:val="000000" w:themeColor="text1"/>
                              <w:sz w:val="16"/>
                            </w:rPr>
                          </w:pPr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setting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công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đoạn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chế</w:t>
                          </w:r>
                          <w:proofErr w:type="spellEnd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D28BE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</w:rPr>
                            <w:t>tác</w:t>
                          </w:r>
                          <w:proofErr w:type="spellEnd"/>
                        </w:p>
                      </w:txbxContent>
                    </v:textbox>
                  </v:oval>
                  <v:oval id="円/楕円 26" o:spid="_x0000_s1041" style="position:absolute;left:12573;top:28460;width:14001;height:7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" fillcolor="white [3212]" strokecolor="black [3213]" strokeweight="1pt">
                    <v:textbox>
                      <w:txbxContent>
                        <w:p w:rsidR="002F578A" w:rsidRPr="003D28BE" w:rsidRDefault="003D28BE" w:rsidP="002F578A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</w:pP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Kế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hoạch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công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đoạn</w:t>
                          </w:r>
                          <w:proofErr w:type="spellEnd"/>
                        </w:p>
                      </w:txbxContent>
                    </v:textbox>
                  </v:oval>
                  <v:line id="直線コネクタ 27" o:spid="_x0000_s1042" style="position:absolute;flip:y;visibility:visible;mso-wrap-style:square" from="6381,8191" to="14478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" strokecolor="black [3213]" strokeweight="1pt"/>
                  <v:line id="直線コネクタ 28" o:spid="_x0000_s1043" style="position:absolute;flip:y;visibility:visible;mso-wrap-style:square" from="7143,12954" to="19812,14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" strokecolor="black [3213]" strokeweight="1pt"/>
                  <v:line id="直線コネクタ 29" o:spid="_x0000_s1044" style="position:absolute;visibility:visible;mso-wrap-style:square" from="7143,16954" to="12954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" strokecolor="black [3213]" strokeweight="1pt"/>
                  <v:oval id="円/楕円 34" o:spid="_x0000_s1045" style="position:absolute;left:48101;top:34290;width:14002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0C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Nbw+yX8ALn7AQAA//8DAFBLAQItABQABgAIAAAAIQDb4fbL7gAAAIUBAAATAAAAAAAAAAAA&#10;AAAAAAAAAABbQ29udGVudF9UeXBlc10ueG1sUEsBAi0AFAAGAAgAAAAhAFr0LFu/AAAAFQEAAAsA&#10;AAAAAAAAAAAAAAAAHwEAAF9yZWxzLy5yZWxzUEsBAi0AFAAGAAgAAAAhACbbrQLEAAAA2wAAAA8A&#10;AAAAAAAAAAAAAAAABwIAAGRycy9kb3ducmV2LnhtbFBLBQYAAAAAAwADALcAAAD4AgAAAAA=&#10;" fillcolor="white [3212]" strokecolor="black [3213]" strokeweight="1pt">
                    <v:textbox>
                      <w:txbxContent>
                        <w:p w:rsidR="00954D76" w:rsidRPr="001651C4" w:rsidRDefault="00457B05" w:rsidP="00954D7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Update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tiến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độ</w:t>
                          </w:r>
                          <w:proofErr w:type="spellEnd"/>
                        </w:p>
                      </w:txbxContent>
                    </v:textbox>
                  </v:oval>
                  <v:oval id="円/楕円 43" o:spid="_x0000_s1046" style="position:absolute;left:12573;top:37147;width:14001;height:6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EYL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Ffw+yX8ALn7AQAA//8DAFBLAQItABQABgAIAAAAIQDb4fbL7gAAAIUBAAATAAAAAAAAAAAA&#10;AAAAAAAAAABbQ29udGVudF9UeXBlc10ueG1sUEsBAi0AFAAGAAgAAAAhAFr0LFu/AAAAFQEAAAsA&#10;AAAAAAAAAAAAAAAAHwEAAF9yZWxzLy5yZWxzUEsBAi0AFAAGAAgAAAAhAPE0RgvEAAAA2wAAAA8A&#10;AAAAAAAAAAAAAAAABwIAAGRycy9kb3ducmV2LnhtbFBLBQYAAAAAAwADALcAAAD4AgAAAAA=&#10;" fillcolor="white [3212]" strokecolor="black [3213]" strokeweight="1pt">
                    <v:textbox>
                      <w:txbxContent>
                        <w:p w:rsidR="00C230AF" w:rsidRPr="003D28BE" w:rsidRDefault="003D28BE" w:rsidP="00C230AF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Check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thành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00000" w:themeColor="text1"/>
                            </w:rPr>
                            <w:t>tích</w:t>
                          </w:r>
                          <w:proofErr w:type="spellEnd"/>
                        </w:p>
                      </w:txbxContent>
                    </v:textbox>
                  </v:oval>
                  <v:line id="直線コネクタ 44" o:spid="_x0000_s1047" style="position:absolute;flip:x y;visibility:visible;mso-wrap-style:square" from="26574,33337" to="48482,3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" strokecolor="black [3213]" strokeweight="1pt">
                    <v:stroke endarrow="block"/>
                  </v:line>
                  <v:line id="直線コネクタ 45" o:spid="_x0000_s1048" style="position:absolute;flip:x;visibility:visible;mso-wrap-style:square" from="26574,38195" to="48672,39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" strokecolor="black [3213]" strokeweight="1pt">
                    <v:stroke endarrow="block"/>
                  </v:line>
                  <v:line id="直線コネクタ 46" o:spid="_x0000_s1049" style="position:absolute;visibility:visible;mso-wrap-style:square" from="6381,21717" to="15144,3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" strokecolor="black [3213]" strokeweight="1pt"/>
                  <v:group id="グループ化 31" o:spid="_x0000_s1050" style="position:absolute;left:34956;top:4286;width:12383;height:38709" coordsize="9334,9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正方形/長方形 32" o:spid="_x0000_s1051" style="position:absolute;width:9334;height:9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" strokecolor="black [3213]" strokeweight="1pt">
                      <v:stroke dashstyle="dash"/>
                    </v:rect>
                    <v:shape id="テキスト ボックス 33" o:spid="_x0000_s1052" type="#_x0000_t202" style="position:absolute;top:95;width:9334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" filled="f" stroked="f" strokeweight=".5pt">
                      <v:stroke dashstyle="dash"/>
                      <v:textbox>
                        <w:txbxContent>
                          <w:p w:rsidR="00954D76" w:rsidRPr="00895495" w:rsidRDefault="003D28BE" w:rsidP="00954D76">
                            <w:pPr>
                              <w:jc w:val="center"/>
                              <w:rPr>
                                <w:rFonts w:ascii="MS PGothic" w:eastAsia="MS PGothic" w:hAnsi="MS PGothic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</w:rPr>
                              <w:t>internet</w:t>
                            </w:r>
                          </w:p>
                        </w:txbxContent>
                      </v:textbox>
                    </v:shape>
                  </v:group>
                  <v:line id="直線コネクタ 49" o:spid="_x0000_s1053" style="position:absolute;visibility:visible;mso-wrap-style:square" from="5429,22193" to="14471,3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" strokecolor="black [3213]" strokeweight="1pt"/>
                </v:group>
                <v:line id="直線コネクタ 48" o:spid="_x0000_s1054" style="position:absolute;visibility:visible;mso-wrap-style:square" from="19716,21621" to="19716,30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" strokecolor="black [3213]" strokeweight="1pt">
                  <v:stroke endarrow="block"/>
                </v:line>
              </v:group>
            </w:pict>
          </mc:Fallback>
        </mc:AlternateContent>
      </w:r>
      <w:r w:rsidRPr="003D28BE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33F9794" wp14:editId="39A6B20D">
                <wp:simplePos x="0" y="0"/>
                <wp:positionH relativeFrom="column">
                  <wp:posOffset>318135</wp:posOffset>
                </wp:positionH>
                <wp:positionV relativeFrom="paragraph">
                  <wp:posOffset>1450975</wp:posOffset>
                </wp:positionV>
                <wp:extent cx="771525" cy="1082040"/>
                <wp:effectExtent l="0" t="0" r="0" b="3810"/>
                <wp:wrapNone/>
                <wp:docPr id="7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082040"/>
                          <a:chOff x="0" y="0"/>
                          <a:chExt cx="771525" cy="1082040"/>
                        </a:xfrm>
                      </wpg:grpSpPr>
                      <wps:wsp>
                        <wps:cNvPr id="1" name="円/楕円 1"/>
                        <wps:cNvSpPr/>
                        <wps:spPr>
                          <a:xfrm>
                            <a:off x="285750" y="0"/>
                            <a:ext cx="180975" cy="190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直線コネクタ 2"/>
                        <wps:cNvCnPr/>
                        <wps:spPr>
                          <a:xfrm flipH="1">
                            <a:off x="381000" y="200025"/>
                            <a:ext cx="635" cy="2571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線コネクタ 3"/>
                        <wps:cNvCnPr/>
                        <wps:spPr>
                          <a:xfrm>
                            <a:off x="200025" y="285750"/>
                            <a:ext cx="3524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線コネクタ 4"/>
                        <wps:cNvCnPr/>
                        <wps:spPr>
                          <a:xfrm>
                            <a:off x="381000" y="457200"/>
                            <a:ext cx="15240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線コネクタ 5"/>
                        <wps:cNvCnPr/>
                        <wps:spPr>
                          <a:xfrm flipH="1">
                            <a:off x="238125" y="457200"/>
                            <a:ext cx="14351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テキスト ボックス 6"/>
                        <wps:cNvSpPr txBox="1"/>
                        <wps:spPr>
                          <a:xfrm>
                            <a:off x="0" y="571500"/>
                            <a:ext cx="771525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495" w:rsidRPr="00BA1B79" w:rsidRDefault="00BA1B79" w:rsidP="00895495">
                              <w:pPr>
                                <w:jc w:val="center"/>
                                <w:rPr>
                                  <w:rFonts w:ascii="Cambria" w:hAnsi="Cambria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</w:rPr>
                                <w:t>Phụ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</w:rPr>
                                <w:t>trách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</w:rPr>
                                <w:t>thiết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</w:rPr>
                                <w:t>kế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3F9794" id="グループ化 7" o:spid="_x0000_s1055" style="position:absolute;margin-left:25.05pt;margin-top:114.25pt;width:60.75pt;height:85.2pt;z-index:251646976;mso-height-relative:margin" coordsize="7715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">
                <v:oval id="円/楕円 1" o:spid="_x0000_s1056" style="position:absolute;left:2857;width:181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" fillcolor="white [3212]" strokecolor="black [3213]" strokeweight="1pt"/>
                <v:line id="直線コネクタ 2" o:spid="_x0000_s1057" style="position:absolute;flip:x;visibility:visible;mso-wrap-style:square" from="3810,2000" to="381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" strokecolor="black [3213]" strokeweight="1pt"/>
                <v:line id="直線コネクタ 3" o:spid="_x0000_s1058" style="position:absolute;visibility:visible;mso-wrap-style:square" from="2000,2857" to="5524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" strokecolor="black [3213]" strokeweight="1pt"/>
                <v:line id="直線コネクタ 4" o:spid="_x0000_s1059" style="position:absolute;visibility:visible;mso-wrap-style:square" from="3810,4572" to="5334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" strokecolor="black [3213]" strokeweight="1pt"/>
                <v:line id="直線コネクタ 5" o:spid="_x0000_s1060" style="position:absolute;flip:x;visibility:visible;mso-wrap-style:square" from="2381,4572" to="3816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" strokecolor="black [3213]" strokeweight="1pt"/>
                <v:shape id="テキスト ボックス 6" o:spid="_x0000_s1061" type="#_x0000_t202" style="position:absolute;top:5715;width:7715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895495" w:rsidRPr="00BA1B79" w:rsidRDefault="00BA1B79" w:rsidP="00895495">
                        <w:pPr>
                          <w:jc w:val="center"/>
                          <w:rPr>
                            <w:rFonts w:ascii="Cambria" w:hAnsi="Cambria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</w:rPr>
                          <w:t>Phụ</w:t>
                        </w:r>
                        <w:proofErr w:type="spellEnd"/>
                        <w:r>
                          <w:rPr>
                            <w:rFonts w:ascii="Cambria" w:hAnsi="Cambr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</w:rPr>
                          <w:t>trách</w:t>
                        </w:r>
                        <w:proofErr w:type="spellEnd"/>
                        <w:r>
                          <w:rPr>
                            <w:rFonts w:ascii="Cambria" w:hAnsi="Cambr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</w:rPr>
                          <w:t>thiết</w:t>
                        </w:r>
                        <w:proofErr w:type="spellEnd"/>
                        <w:r>
                          <w:rPr>
                            <w:rFonts w:ascii="Cambria" w:hAnsi="Cambr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</w:rPr>
                          <w:t>kế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E4068E" w:rsidRPr="003D28BE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0979C9" wp14:editId="4591F56D">
                <wp:simplePos x="0" y="0"/>
                <wp:positionH relativeFrom="column">
                  <wp:posOffset>8451215</wp:posOffset>
                </wp:positionH>
                <wp:positionV relativeFrom="paragraph">
                  <wp:posOffset>3540760</wp:posOffset>
                </wp:positionV>
                <wp:extent cx="981075" cy="857250"/>
                <wp:effectExtent l="0" t="0" r="0" b="0"/>
                <wp:wrapNone/>
                <wp:docPr id="35" name="グループ化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075" cy="857250"/>
                          <a:chOff x="-85725" y="0"/>
                          <a:chExt cx="981075" cy="857250"/>
                        </a:xfrm>
                      </wpg:grpSpPr>
                      <wps:wsp>
                        <wps:cNvPr id="36" name="円/楕円 36"/>
                        <wps:cNvSpPr/>
                        <wps:spPr>
                          <a:xfrm>
                            <a:off x="285750" y="0"/>
                            <a:ext cx="180975" cy="1905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直線コネクタ 37"/>
                        <wps:cNvCnPr/>
                        <wps:spPr>
                          <a:xfrm flipH="1">
                            <a:off x="381000" y="200025"/>
                            <a:ext cx="635" cy="2571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線コネクタ 38"/>
                        <wps:cNvCnPr/>
                        <wps:spPr>
                          <a:xfrm>
                            <a:off x="200025" y="285750"/>
                            <a:ext cx="3524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線コネクタ 39"/>
                        <wps:cNvCnPr/>
                        <wps:spPr>
                          <a:xfrm>
                            <a:off x="381000" y="457200"/>
                            <a:ext cx="15240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線コネクタ 40"/>
                        <wps:cNvCnPr/>
                        <wps:spPr>
                          <a:xfrm flipH="1">
                            <a:off x="238125" y="457200"/>
                            <a:ext cx="14351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テキスト ボックス 41"/>
                        <wps:cNvSpPr txBox="1"/>
                        <wps:spPr>
                          <a:xfrm>
                            <a:off x="-85725" y="571500"/>
                            <a:ext cx="98107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30AF" w:rsidRPr="00457B05" w:rsidRDefault="00457B05" w:rsidP="00C230AF">
                              <w:pPr>
                                <w:jc w:val="center"/>
                                <w:rPr>
                                  <w:rFonts w:ascii="Cambria" w:hAnsi="Cambria"/>
                                  <w:lang w:val="vi-VN"/>
                                </w:rPr>
                              </w:pPr>
                              <w:r>
                                <w:rPr>
                                  <w:rFonts w:ascii="Cambria" w:hAnsi="Cambria"/>
                                  <w:lang w:val="vi-VN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0979C9" id="グループ化 35" o:spid="_x0000_s1062" style="position:absolute;margin-left:665.45pt;margin-top:278.8pt;width:77.25pt;height:67.5pt;z-index:251661312;mso-width-relative:margin" coordorigin="-857" coordsize="9810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">
                <v:oval id="円/楕円 36" o:spid="_x0000_s1063" style="position:absolute;left:2857;width:181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" fillcolor="white [3212]" strokecolor="black [3213]" strokeweight="1pt"/>
                <v:line id="直線コネクタ 37" o:spid="_x0000_s1064" style="position:absolute;flip:x;visibility:visible;mso-wrap-style:square" from="3810,2000" to="381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" strokecolor="black [3213]" strokeweight="1pt"/>
                <v:line id="直線コネクタ 38" o:spid="_x0000_s1065" style="position:absolute;visibility:visible;mso-wrap-style:square" from="2000,2857" to="5524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" strokecolor="black [3213]" strokeweight="1pt"/>
                <v:line id="直線コネクタ 39" o:spid="_x0000_s1066" style="position:absolute;visibility:visible;mso-wrap-style:square" from="3810,4572" to="5334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" strokecolor="black [3213]" strokeweight="1pt"/>
                <v:line id="直線コネクタ 40" o:spid="_x0000_s1067" style="position:absolute;flip:x;visibility:visible;mso-wrap-style:square" from="2381,4572" to="3816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" strokecolor="black [3213]" strokeweight="1pt"/>
                <v:shape id="テキスト ボックス 41" o:spid="_x0000_s1068" type="#_x0000_t202" style="position:absolute;left:-857;top:5715;width:98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:rsidR="00C230AF" w:rsidRPr="00457B05" w:rsidRDefault="00457B05" w:rsidP="00C230AF">
                        <w:pPr>
                          <w:jc w:val="center"/>
                          <w:rPr>
                            <w:rFonts w:ascii="Cambria" w:hAnsi="Cambria"/>
                            <w:lang w:val="vi-VN"/>
                          </w:rPr>
                        </w:pPr>
                        <w:r>
                          <w:rPr>
                            <w:rFonts w:ascii="Cambria" w:hAnsi="Cambria"/>
                            <w:lang w:val="vi-VN"/>
                          </w:rPr>
                          <w:t>worker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4068E" w:rsidRPr="003D28BE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813589" wp14:editId="76EF8190">
                <wp:simplePos x="0" y="0"/>
                <wp:positionH relativeFrom="column">
                  <wp:posOffset>7840980</wp:posOffset>
                </wp:positionH>
                <wp:positionV relativeFrom="paragraph">
                  <wp:posOffset>3837940</wp:posOffset>
                </wp:positionV>
                <wp:extent cx="714375" cy="0"/>
                <wp:effectExtent l="0" t="0" r="9525" b="19050"/>
                <wp:wrapNone/>
                <wp:docPr id="42" name="直線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2278C" id="直線コネクタ 4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7.4pt,302.2pt" to="673.65pt,3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" strokecolor="black [3213]" strokeweight="1pt"/>
            </w:pict>
          </mc:Fallback>
        </mc:AlternateContent>
      </w:r>
      <w:r w:rsidR="00E4068E" w:rsidRPr="003D28BE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4A6560" wp14:editId="0A1FFBA8">
                <wp:simplePos x="0" y="0"/>
                <wp:positionH relativeFrom="column">
                  <wp:posOffset>1000125</wp:posOffset>
                </wp:positionH>
                <wp:positionV relativeFrom="paragraph">
                  <wp:posOffset>1742440</wp:posOffset>
                </wp:positionV>
                <wp:extent cx="727075" cy="0"/>
                <wp:effectExtent l="0" t="76200" r="15875" b="95250"/>
                <wp:wrapNone/>
                <wp:docPr id="22" name="直線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33A52" id="直線コネクタ 2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137.2pt" to="136pt,1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" strokecolor="black [3213]" strokeweight="1pt">
                <v:stroke endarrow="block"/>
              </v:line>
            </w:pict>
          </mc:Fallback>
        </mc:AlternateContent>
      </w:r>
      <w:r w:rsidR="00E4068E" w:rsidRPr="003D28BE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95271B" wp14:editId="7C09F67F">
                <wp:simplePos x="0" y="0"/>
                <wp:positionH relativeFrom="column">
                  <wp:posOffset>697230</wp:posOffset>
                </wp:positionH>
                <wp:positionV relativeFrom="paragraph">
                  <wp:posOffset>1066166</wp:posOffset>
                </wp:positionV>
                <wp:extent cx="635" cy="248284"/>
                <wp:effectExtent l="0" t="0" r="37465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24828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B4697" id="直線コネクタ 11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83.95pt" to="54.9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" strokecolor="black [3213]" strokeweight="1pt"/>
            </w:pict>
          </mc:Fallback>
        </mc:AlternateContent>
      </w:r>
      <w:r w:rsidR="00E4068E" w:rsidRPr="003D28BE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5424F1D" wp14:editId="7BE1D171">
                <wp:simplePos x="0" y="0"/>
                <wp:positionH relativeFrom="column">
                  <wp:posOffset>231140</wp:posOffset>
                </wp:positionH>
                <wp:positionV relativeFrom="paragraph">
                  <wp:posOffset>121920</wp:posOffset>
                </wp:positionV>
                <wp:extent cx="933450" cy="947420"/>
                <wp:effectExtent l="0" t="0" r="19050" b="24130"/>
                <wp:wrapNone/>
                <wp:docPr id="10" name="グループ化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947420"/>
                          <a:chOff x="0" y="0"/>
                          <a:chExt cx="933450" cy="947420"/>
                        </a:xfrm>
                      </wpg:grpSpPr>
                      <wps:wsp>
                        <wps:cNvPr id="8" name="正方形/長方形 8"/>
                        <wps:cNvSpPr/>
                        <wps:spPr>
                          <a:xfrm>
                            <a:off x="0" y="0"/>
                            <a:ext cx="933450" cy="947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テキスト ボックス 9"/>
                        <wps:cNvSpPr txBox="1"/>
                        <wps:spPr>
                          <a:xfrm>
                            <a:off x="0" y="9525"/>
                            <a:ext cx="9334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495" w:rsidRPr="00895495" w:rsidRDefault="00895495" w:rsidP="00895495">
                              <w:pPr>
                                <w:jc w:val="center"/>
                                <w:rPr>
                                  <w:rFonts w:ascii="MS PGothic" w:eastAsia="MS PGothic" w:hAnsi="MS PGothic"/>
                                </w:rPr>
                              </w:pPr>
                              <w:r w:rsidRPr="00895495">
                                <w:rPr>
                                  <w:rFonts w:ascii="MS PGothic" w:eastAsia="MS PGothic" w:hAnsi="MS PGothic" w:hint="eastAsia"/>
                                </w:rPr>
                                <w:t>REAL4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24F1D" id="グループ化 10" o:spid="_x0000_s1069" style="position:absolute;margin-left:18.2pt;margin-top:9.6pt;width:73.5pt;height:74.6pt;z-index:251650048" coordsize="9334,9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">
                <v:rect id="正方形/長方形 8" o:spid="_x0000_s1070" style="position:absolute;width:9334;height:9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" strokecolor="black [3213]" strokeweight="1pt"/>
                <v:shape id="テキスト ボックス 9" o:spid="_x0000_s1071" type="#_x0000_t202" style="position:absolute;top:95;width:933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895495" w:rsidRPr="00895495" w:rsidRDefault="00895495" w:rsidP="00895495">
                        <w:pPr>
                          <w:jc w:val="center"/>
                          <w:rPr>
                            <w:rFonts w:ascii="MS PGothic" w:eastAsia="MS PGothic" w:hAnsi="MS PGothic"/>
                          </w:rPr>
                        </w:pPr>
                        <w:r w:rsidRPr="00895495">
                          <w:rPr>
                            <w:rFonts w:ascii="MS PGothic" w:eastAsia="MS PGothic" w:hAnsi="MS PGothic" w:hint="eastAsia"/>
                          </w:rPr>
                          <w:t>REAL4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1018F" w:rsidRPr="003D28BE" w:rsidSect="00E4068E">
      <w:headerReference w:type="default" r:id="rId8"/>
      <w:footerReference w:type="default" r:id="rId9"/>
      <w:pgSz w:w="16838" w:h="11906" w:orient="landscape" w:code="9"/>
      <w:pgMar w:top="851" w:right="709" w:bottom="567" w:left="567" w:header="142" w:footer="510" w:gutter="0"/>
      <w:cols w:space="720"/>
      <w:docGrid w:type="linesAndChars" w:linePitch="290" w:charSpace="-39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F3F" w:rsidRDefault="00D85F3F">
      <w:r>
        <w:separator/>
      </w:r>
    </w:p>
  </w:endnote>
  <w:endnote w:type="continuationSeparator" w:id="0">
    <w:p w:rsidR="00D85F3F" w:rsidRDefault="00D8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FE3" w:rsidRDefault="00E67FE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F3F" w:rsidRDefault="00D85F3F">
      <w:r>
        <w:separator/>
      </w:r>
    </w:p>
  </w:footnote>
  <w:footnote w:type="continuationSeparator" w:id="0">
    <w:p w:rsidR="00D85F3F" w:rsidRDefault="00D8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FE3" w:rsidRDefault="00E67FE3">
    <w:pPr>
      <w:pStyle w:val="Header"/>
    </w:pPr>
  </w:p>
  <w:p w:rsidR="00E67FE3" w:rsidRPr="000B5ACD" w:rsidRDefault="00E67F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FDA"/>
    <w:multiLevelType w:val="hybridMultilevel"/>
    <w:tmpl w:val="E2264D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77318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1E6853"/>
    <w:multiLevelType w:val="hybridMultilevel"/>
    <w:tmpl w:val="11681A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D73FF4"/>
    <w:multiLevelType w:val="hybridMultilevel"/>
    <w:tmpl w:val="27F0A6A6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C430734"/>
    <w:multiLevelType w:val="hybridMultilevel"/>
    <w:tmpl w:val="08EA59E0"/>
    <w:lvl w:ilvl="0" w:tplc="6702440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DFD427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08F7093"/>
    <w:multiLevelType w:val="multilevel"/>
    <w:tmpl w:val="F58A55E8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5B329FD"/>
    <w:multiLevelType w:val="hybridMultilevel"/>
    <w:tmpl w:val="13C6E9E8"/>
    <w:lvl w:ilvl="0" w:tplc="FC12F3D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7F265AC"/>
    <w:multiLevelType w:val="hybridMultilevel"/>
    <w:tmpl w:val="877C114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180B0592"/>
    <w:multiLevelType w:val="hybridMultilevel"/>
    <w:tmpl w:val="F1EA3A96"/>
    <w:lvl w:ilvl="0" w:tplc="E8FC977C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B3963B6"/>
    <w:multiLevelType w:val="hybridMultilevel"/>
    <w:tmpl w:val="89DAE27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EA05C7B"/>
    <w:multiLevelType w:val="hybridMultilevel"/>
    <w:tmpl w:val="5806451E"/>
    <w:lvl w:ilvl="0" w:tplc="4C20E70A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1293F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7DE72EA"/>
    <w:multiLevelType w:val="hybridMultilevel"/>
    <w:tmpl w:val="B12C5866"/>
    <w:lvl w:ilvl="0" w:tplc="AA8E93B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C274B5"/>
    <w:multiLevelType w:val="hybridMultilevel"/>
    <w:tmpl w:val="6B7C0902"/>
    <w:lvl w:ilvl="0" w:tplc="9AA89A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B6F5E1F"/>
    <w:multiLevelType w:val="hybridMultilevel"/>
    <w:tmpl w:val="461627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CE02975"/>
    <w:multiLevelType w:val="hybridMultilevel"/>
    <w:tmpl w:val="651EA1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5A2B67"/>
    <w:multiLevelType w:val="multilevel"/>
    <w:tmpl w:val="339897CA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4FC04F20"/>
    <w:multiLevelType w:val="hybridMultilevel"/>
    <w:tmpl w:val="17A46D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6871B4"/>
    <w:multiLevelType w:val="hybridMultilevel"/>
    <w:tmpl w:val="8C7CE2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29727EC"/>
    <w:multiLevelType w:val="hybridMultilevel"/>
    <w:tmpl w:val="8BA004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6C04D17"/>
    <w:multiLevelType w:val="hybridMultilevel"/>
    <w:tmpl w:val="4F7C9C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7812712"/>
    <w:multiLevelType w:val="hybridMultilevel"/>
    <w:tmpl w:val="31C4B3AC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AFB2724"/>
    <w:multiLevelType w:val="hybridMultilevel"/>
    <w:tmpl w:val="9BE4F8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60EC1A5B"/>
    <w:multiLevelType w:val="hybridMultilevel"/>
    <w:tmpl w:val="E3B07388"/>
    <w:lvl w:ilvl="0" w:tplc="4C20E70A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64F314A9"/>
    <w:multiLevelType w:val="hybridMultilevel"/>
    <w:tmpl w:val="988833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92B598B"/>
    <w:multiLevelType w:val="hybridMultilevel"/>
    <w:tmpl w:val="007280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A9E0F26"/>
    <w:multiLevelType w:val="hybridMultilevel"/>
    <w:tmpl w:val="463CFCFA"/>
    <w:lvl w:ilvl="0" w:tplc="C3AC1D7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FE61E22"/>
    <w:multiLevelType w:val="hybridMultilevel"/>
    <w:tmpl w:val="9716AF3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5034AEB"/>
    <w:multiLevelType w:val="hybridMultilevel"/>
    <w:tmpl w:val="343A0C32"/>
    <w:lvl w:ilvl="0" w:tplc="2C76F4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7741514D"/>
    <w:multiLevelType w:val="hybridMultilevel"/>
    <w:tmpl w:val="A2FAEA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7990652"/>
    <w:multiLevelType w:val="hybridMultilevel"/>
    <w:tmpl w:val="FAD205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F890ED6"/>
    <w:multiLevelType w:val="hybridMultilevel"/>
    <w:tmpl w:val="D7E6552C"/>
    <w:lvl w:ilvl="0" w:tplc="99D4D74E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0"/>
  </w:num>
  <w:num w:numId="2">
    <w:abstractNumId w:val="4"/>
  </w:num>
  <w:num w:numId="3">
    <w:abstractNumId w:val="14"/>
  </w:num>
  <w:num w:numId="4">
    <w:abstractNumId w:val="29"/>
  </w:num>
  <w:num w:numId="5">
    <w:abstractNumId w:val="0"/>
  </w:num>
  <w:num w:numId="6">
    <w:abstractNumId w:val="2"/>
  </w:num>
  <w:num w:numId="7">
    <w:abstractNumId w:val="10"/>
  </w:num>
  <w:num w:numId="8">
    <w:abstractNumId w:val="26"/>
  </w:num>
  <w:num w:numId="9">
    <w:abstractNumId w:val="8"/>
  </w:num>
  <w:num w:numId="10">
    <w:abstractNumId w:val="19"/>
  </w:num>
  <w:num w:numId="11">
    <w:abstractNumId w:val="23"/>
  </w:num>
  <w:num w:numId="12">
    <w:abstractNumId w:val="20"/>
  </w:num>
  <w:num w:numId="13">
    <w:abstractNumId w:val="9"/>
  </w:num>
  <w:num w:numId="14">
    <w:abstractNumId w:val="15"/>
  </w:num>
  <w:num w:numId="15">
    <w:abstractNumId w:val="7"/>
  </w:num>
  <w:num w:numId="16">
    <w:abstractNumId w:val="24"/>
  </w:num>
  <w:num w:numId="17">
    <w:abstractNumId w:val="13"/>
  </w:num>
  <w:num w:numId="18">
    <w:abstractNumId w:val="11"/>
  </w:num>
  <w:num w:numId="19">
    <w:abstractNumId w:val="21"/>
  </w:num>
  <w:num w:numId="20">
    <w:abstractNumId w:val="3"/>
  </w:num>
  <w:num w:numId="21">
    <w:abstractNumId w:val="27"/>
  </w:num>
  <w:num w:numId="22">
    <w:abstractNumId w:val="22"/>
  </w:num>
  <w:num w:numId="23">
    <w:abstractNumId w:val="32"/>
  </w:num>
  <w:num w:numId="24">
    <w:abstractNumId w:val="25"/>
  </w:num>
  <w:num w:numId="25">
    <w:abstractNumId w:val="16"/>
  </w:num>
  <w:num w:numId="26">
    <w:abstractNumId w:val="31"/>
  </w:num>
  <w:num w:numId="27">
    <w:abstractNumId w:val="28"/>
  </w:num>
  <w:num w:numId="28">
    <w:abstractNumId w:val="18"/>
  </w:num>
  <w:num w:numId="29">
    <w:abstractNumId w:val="17"/>
  </w:num>
  <w:num w:numId="30">
    <w:abstractNumId w:val="1"/>
  </w:num>
  <w:num w:numId="31">
    <w:abstractNumId w:val="12"/>
  </w:num>
  <w:num w:numId="32">
    <w:abstractNumId w:val="5"/>
  </w:num>
  <w:num w:numId="33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1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 fill="f" fillcolor="white">
      <v:fill color="white" color2="silver" on="f" focusposition=".5,.5" focussize="" focus="100%" type="gradientRadial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3DA"/>
    <w:rsid w:val="0002758D"/>
    <w:rsid w:val="00037B3E"/>
    <w:rsid w:val="00051F34"/>
    <w:rsid w:val="000723DF"/>
    <w:rsid w:val="00081035"/>
    <w:rsid w:val="000A10B5"/>
    <w:rsid w:val="000A7020"/>
    <w:rsid w:val="000B5ACD"/>
    <w:rsid w:val="000C09A8"/>
    <w:rsid w:val="000C42D7"/>
    <w:rsid w:val="001226B0"/>
    <w:rsid w:val="001310C7"/>
    <w:rsid w:val="001423A5"/>
    <w:rsid w:val="0014438E"/>
    <w:rsid w:val="00161116"/>
    <w:rsid w:val="001651C4"/>
    <w:rsid w:val="00165CA5"/>
    <w:rsid w:val="0019084A"/>
    <w:rsid w:val="0019674A"/>
    <w:rsid w:val="001A2705"/>
    <w:rsid w:val="001B6DFA"/>
    <w:rsid w:val="001D01A6"/>
    <w:rsid w:val="001D63F7"/>
    <w:rsid w:val="001E3F0B"/>
    <w:rsid w:val="001E42EB"/>
    <w:rsid w:val="001E5AC9"/>
    <w:rsid w:val="001F59B1"/>
    <w:rsid w:val="00224585"/>
    <w:rsid w:val="00242683"/>
    <w:rsid w:val="0024347A"/>
    <w:rsid w:val="00244401"/>
    <w:rsid w:val="002534CE"/>
    <w:rsid w:val="00261B68"/>
    <w:rsid w:val="002A0991"/>
    <w:rsid w:val="002A3B17"/>
    <w:rsid w:val="002A678D"/>
    <w:rsid w:val="002B1261"/>
    <w:rsid w:val="002C38EC"/>
    <w:rsid w:val="002D6651"/>
    <w:rsid w:val="002E6176"/>
    <w:rsid w:val="002F578A"/>
    <w:rsid w:val="00310D7C"/>
    <w:rsid w:val="00345215"/>
    <w:rsid w:val="00345244"/>
    <w:rsid w:val="00356FAF"/>
    <w:rsid w:val="00366B56"/>
    <w:rsid w:val="003703DA"/>
    <w:rsid w:val="0037615B"/>
    <w:rsid w:val="0038368B"/>
    <w:rsid w:val="00394191"/>
    <w:rsid w:val="00395475"/>
    <w:rsid w:val="00397C79"/>
    <w:rsid w:val="003B7F5E"/>
    <w:rsid w:val="003C0EEE"/>
    <w:rsid w:val="003D28BE"/>
    <w:rsid w:val="003D29CA"/>
    <w:rsid w:val="003E41B2"/>
    <w:rsid w:val="003E6446"/>
    <w:rsid w:val="003F46B3"/>
    <w:rsid w:val="0042105E"/>
    <w:rsid w:val="00424B71"/>
    <w:rsid w:val="004411A8"/>
    <w:rsid w:val="00442A40"/>
    <w:rsid w:val="00457B05"/>
    <w:rsid w:val="00462DBF"/>
    <w:rsid w:val="00462E60"/>
    <w:rsid w:val="00470B90"/>
    <w:rsid w:val="00476AED"/>
    <w:rsid w:val="004A766D"/>
    <w:rsid w:val="004B2C17"/>
    <w:rsid w:val="004D1815"/>
    <w:rsid w:val="004D2115"/>
    <w:rsid w:val="004D3D87"/>
    <w:rsid w:val="004D7C7F"/>
    <w:rsid w:val="004E6716"/>
    <w:rsid w:val="004F107A"/>
    <w:rsid w:val="00502773"/>
    <w:rsid w:val="005232B6"/>
    <w:rsid w:val="0052743A"/>
    <w:rsid w:val="00532812"/>
    <w:rsid w:val="005377DF"/>
    <w:rsid w:val="00566DCF"/>
    <w:rsid w:val="00594E83"/>
    <w:rsid w:val="0059654B"/>
    <w:rsid w:val="005C5399"/>
    <w:rsid w:val="005D1EFD"/>
    <w:rsid w:val="005D3622"/>
    <w:rsid w:val="005E0227"/>
    <w:rsid w:val="005E27FA"/>
    <w:rsid w:val="006173CF"/>
    <w:rsid w:val="00623D1E"/>
    <w:rsid w:val="00630258"/>
    <w:rsid w:val="00643237"/>
    <w:rsid w:val="00650B40"/>
    <w:rsid w:val="0065669B"/>
    <w:rsid w:val="00673A3B"/>
    <w:rsid w:val="00685B34"/>
    <w:rsid w:val="00694599"/>
    <w:rsid w:val="006B1544"/>
    <w:rsid w:val="006C2952"/>
    <w:rsid w:val="006E1B8B"/>
    <w:rsid w:val="006F0A53"/>
    <w:rsid w:val="0070103B"/>
    <w:rsid w:val="007103AD"/>
    <w:rsid w:val="00713EC6"/>
    <w:rsid w:val="007238D5"/>
    <w:rsid w:val="00725119"/>
    <w:rsid w:val="00741DBF"/>
    <w:rsid w:val="007500D4"/>
    <w:rsid w:val="00761685"/>
    <w:rsid w:val="00762A42"/>
    <w:rsid w:val="007645FA"/>
    <w:rsid w:val="00774AE9"/>
    <w:rsid w:val="00777148"/>
    <w:rsid w:val="00784228"/>
    <w:rsid w:val="007A3878"/>
    <w:rsid w:val="007A61AD"/>
    <w:rsid w:val="007B2606"/>
    <w:rsid w:val="007B595D"/>
    <w:rsid w:val="007C5A5E"/>
    <w:rsid w:val="007D1F31"/>
    <w:rsid w:val="007E3C07"/>
    <w:rsid w:val="007E3DFD"/>
    <w:rsid w:val="007E6554"/>
    <w:rsid w:val="00803116"/>
    <w:rsid w:val="00804954"/>
    <w:rsid w:val="00813E75"/>
    <w:rsid w:val="008312E6"/>
    <w:rsid w:val="008442FB"/>
    <w:rsid w:val="00856248"/>
    <w:rsid w:val="00867D62"/>
    <w:rsid w:val="00880E00"/>
    <w:rsid w:val="00886A72"/>
    <w:rsid w:val="00890C27"/>
    <w:rsid w:val="008934EF"/>
    <w:rsid w:val="00895495"/>
    <w:rsid w:val="008B184D"/>
    <w:rsid w:val="008C2E2C"/>
    <w:rsid w:val="008E203F"/>
    <w:rsid w:val="00905B25"/>
    <w:rsid w:val="00907590"/>
    <w:rsid w:val="00916E87"/>
    <w:rsid w:val="00925141"/>
    <w:rsid w:val="00927A1F"/>
    <w:rsid w:val="00936485"/>
    <w:rsid w:val="00942A3C"/>
    <w:rsid w:val="00954D76"/>
    <w:rsid w:val="00975ECD"/>
    <w:rsid w:val="00977619"/>
    <w:rsid w:val="009839E6"/>
    <w:rsid w:val="00986943"/>
    <w:rsid w:val="009A053E"/>
    <w:rsid w:val="009D52DD"/>
    <w:rsid w:val="009E3638"/>
    <w:rsid w:val="00A145B3"/>
    <w:rsid w:val="00A1524C"/>
    <w:rsid w:val="00A27D56"/>
    <w:rsid w:val="00A301D2"/>
    <w:rsid w:val="00A34BA3"/>
    <w:rsid w:val="00A36C7B"/>
    <w:rsid w:val="00A61C53"/>
    <w:rsid w:val="00A8090E"/>
    <w:rsid w:val="00A8657A"/>
    <w:rsid w:val="00AA6AF3"/>
    <w:rsid w:val="00AD4F54"/>
    <w:rsid w:val="00AD51CB"/>
    <w:rsid w:val="00AF6F4A"/>
    <w:rsid w:val="00AF7F18"/>
    <w:rsid w:val="00B13D19"/>
    <w:rsid w:val="00B20013"/>
    <w:rsid w:val="00B31CB3"/>
    <w:rsid w:val="00B328A4"/>
    <w:rsid w:val="00B37DA2"/>
    <w:rsid w:val="00B42809"/>
    <w:rsid w:val="00B53AE9"/>
    <w:rsid w:val="00B54C97"/>
    <w:rsid w:val="00B62FFC"/>
    <w:rsid w:val="00B7400E"/>
    <w:rsid w:val="00B77E49"/>
    <w:rsid w:val="00B9744A"/>
    <w:rsid w:val="00BA1B79"/>
    <w:rsid w:val="00BA4BEA"/>
    <w:rsid w:val="00BA7E58"/>
    <w:rsid w:val="00BB5D3A"/>
    <w:rsid w:val="00BE106B"/>
    <w:rsid w:val="00BE455F"/>
    <w:rsid w:val="00BF68F3"/>
    <w:rsid w:val="00C230AF"/>
    <w:rsid w:val="00C722A3"/>
    <w:rsid w:val="00C75F70"/>
    <w:rsid w:val="00C7671B"/>
    <w:rsid w:val="00C86872"/>
    <w:rsid w:val="00CD4B7D"/>
    <w:rsid w:val="00CF66F1"/>
    <w:rsid w:val="00CF785B"/>
    <w:rsid w:val="00D04284"/>
    <w:rsid w:val="00D1018F"/>
    <w:rsid w:val="00D144AA"/>
    <w:rsid w:val="00D14C8B"/>
    <w:rsid w:val="00D21809"/>
    <w:rsid w:val="00D81FE2"/>
    <w:rsid w:val="00D85F3F"/>
    <w:rsid w:val="00D878A1"/>
    <w:rsid w:val="00D93AC0"/>
    <w:rsid w:val="00DA41EA"/>
    <w:rsid w:val="00DA6FAE"/>
    <w:rsid w:val="00DB0A57"/>
    <w:rsid w:val="00DD65A9"/>
    <w:rsid w:val="00DD7251"/>
    <w:rsid w:val="00DE101E"/>
    <w:rsid w:val="00DE1C81"/>
    <w:rsid w:val="00DF144E"/>
    <w:rsid w:val="00DF647B"/>
    <w:rsid w:val="00E207B5"/>
    <w:rsid w:val="00E4068E"/>
    <w:rsid w:val="00E42A88"/>
    <w:rsid w:val="00E47A78"/>
    <w:rsid w:val="00E67FE3"/>
    <w:rsid w:val="00E7649D"/>
    <w:rsid w:val="00E77263"/>
    <w:rsid w:val="00EC43DC"/>
    <w:rsid w:val="00EE6498"/>
    <w:rsid w:val="00EE7F7A"/>
    <w:rsid w:val="00EF020F"/>
    <w:rsid w:val="00F06218"/>
    <w:rsid w:val="00F142F3"/>
    <w:rsid w:val="00F177BF"/>
    <w:rsid w:val="00F24D38"/>
    <w:rsid w:val="00F40DB3"/>
    <w:rsid w:val="00F870C1"/>
    <w:rsid w:val="00FB6981"/>
    <w:rsid w:val="00FE5612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color2="silver" on="f" focusposition=".5,.5" focussize="" focus="100%" type="gradientRadial"/>
      <v:textbox inset="5.85pt,.7pt,5.85pt,.7pt"/>
    </o:shapedefaults>
    <o:shapelayout v:ext="edit">
      <o:idmap v:ext="edit" data="1"/>
    </o:shapelayout>
  </w:shapeDefaults>
  <w:decimalSymbol w:val="."/>
  <w:listSeparator w:val=","/>
  <w14:docId w14:val="262844A3"/>
  <w15:docId w15:val="{5CDAE09E-BA2E-47B3-A35E-9DD3EF8B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258"/>
    <w:pPr>
      <w:widowControl w:val="0"/>
      <w:jc w:val="both"/>
    </w:pPr>
    <w:rPr>
      <w:rFonts w:eastAsia="MS Gothic"/>
      <w:kern w:val="2"/>
      <w:sz w:val="21"/>
    </w:rPr>
  </w:style>
  <w:style w:type="paragraph" w:styleId="Heading1">
    <w:name w:val="heading 1"/>
    <w:basedOn w:val="Normal"/>
    <w:next w:val="BodyText"/>
    <w:qFormat/>
    <w:pPr>
      <w:keepNext/>
      <w:jc w:val="left"/>
      <w:outlineLvl w:val="0"/>
    </w:pPr>
    <w:rPr>
      <w:sz w:val="24"/>
    </w:rPr>
  </w:style>
  <w:style w:type="paragraph" w:styleId="Heading2">
    <w:name w:val="heading 2"/>
    <w:basedOn w:val="Normal"/>
    <w:next w:val="BodyText"/>
    <w:qFormat/>
    <w:pPr>
      <w:keepNext/>
      <w:jc w:val="left"/>
      <w:outlineLvl w:val="1"/>
    </w:pPr>
  </w:style>
  <w:style w:type="paragraph" w:styleId="Heading3">
    <w:name w:val="heading 3"/>
    <w:basedOn w:val="Normal"/>
    <w:next w:val="BodyText"/>
    <w:qFormat/>
    <w:pPr>
      <w:keepNext/>
      <w:ind w:leftChars="100" w:left="210" w:rightChars="100" w:right="100"/>
      <w:jc w:val="left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BodyText"/>
  </w:style>
  <w:style w:type="paragraph" w:customStyle="1" w:styleId="a">
    <w:name w:val="ヘッダタイトル"/>
    <w:rPr>
      <w:rFonts w:ascii="MS PGothic" w:eastAsia="MS PGothic"/>
      <w:b/>
      <w:kern w:val="2"/>
      <w:sz w:val="28"/>
    </w:rPr>
  </w:style>
  <w:style w:type="paragraph" w:customStyle="1" w:styleId="a0">
    <w:name w:val="ヘッダ項目名"/>
    <w:rPr>
      <w:rFonts w:eastAsia="MS PGothic"/>
      <w:kern w:val="2"/>
      <w:sz w:val="18"/>
    </w:rPr>
  </w:style>
  <w:style w:type="paragraph" w:customStyle="1" w:styleId="a1">
    <w:name w:val="ヘッダ項目"/>
    <w:rPr>
      <w:rFonts w:eastAsia="MS PGothic"/>
      <w:kern w:val="2"/>
      <w:sz w:val="21"/>
    </w:rPr>
  </w:style>
  <w:style w:type="paragraph" w:customStyle="1" w:styleId="9">
    <w:name w:val="ヘッダ項目9"/>
    <w:rPr>
      <w:rFonts w:eastAsia="MS PGothic"/>
      <w:kern w:val="2"/>
      <w:sz w:val="18"/>
    </w:rPr>
  </w:style>
  <w:style w:type="paragraph" w:styleId="BodyText">
    <w:name w:val="Body Text"/>
    <w:basedOn w:val="Normal"/>
    <w:link w:val="BodyTextChar"/>
    <w:pPr>
      <w:jc w:val="left"/>
    </w:pPr>
  </w:style>
  <w:style w:type="character" w:customStyle="1" w:styleId="HeaderChar">
    <w:name w:val="Header Char"/>
    <w:link w:val="Header"/>
    <w:rsid w:val="000B5ACD"/>
    <w:rPr>
      <w:rFonts w:eastAsia="MS PGothic"/>
      <w:kern w:val="2"/>
      <w:sz w:val="21"/>
    </w:rPr>
  </w:style>
  <w:style w:type="paragraph" w:styleId="ListParagraph">
    <w:name w:val="List Paragraph"/>
    <w:basedOn w:val="Normal"/>
    <w:uiPriority w:val="34"/>
    <w:qFormat/>
    <w:rsid w:val="00081035"/>
    <w:pPr>
      <w:ind w:leftChars="400" w:left="840"/>
    </w:pPr>
  </w:style>
  <w:style w:type="character" w:customStyle="1" w:styleId="BodyTextChar">
    <w:name w:val="Body Text Char"/>
    <w:link w:val="BodyText"/>
    <w:rsid w:val="00B7400E"/>
    <w:rPr>
      <w:rFonts w:eastAsia="MS PGothic"/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716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2">
    <w:name w:val="カスタム標準"/>
    <w:basedOn w:val="BodyText"/>
    <w:link w:val="a3"/>
    <w:qFormat/>
    <w:rsid w:val="00C75F70"/>
    <w:rPr>
      <w:rFonts w:ascii="MS Gothic" w:hAnsi="MS Gothic"/>
      <w:noProof/>
      <w:spacing w:val="4"/>
      <w:szCs w:val="24"/>
    </w:rPr>
  </w:style>
  <w:style w:type="paragraph" w:customStyle="1" w:styleId="1">
    <w:name w:val="カスタム段落1"/>
    <w:basedOn w:val="a2"/>
    <w:link w:val="10"/>
    <w:qFormat/>
    <w:rsid w:val="004411A8"/>
    <w:pPr>
      <w:ind w:leftChars="250" w:left="250" w:rightChars="250" w:right="250"/>
    </w:pPr>
    <w:rPr>
      <w:spacing w:val="10"/>
    </w:rPr>
  </w:style>
  <w:style w:type="character" w:customStyle="1" w:styleId="a3">
    <w:name w:val="カスタム標準 (文字)"/>
    <w:basedOn w:val="BodyTextChar"/>
    <w:link w:val="a2"/>
    <w:rsid w:val="00C75F70"/>
    <w:rPr>
      <w:rFonts w:ascii="MS Gothic" w:eastAsia="MS Gothic" w:hAnsi="MS Gothic"/>
      <w:noProof/>
      <w:spacing w:val="4"/>
      <w:kern w:val="2"/>
      <w:sz w:val="21"/>
      <w:szCs w:val="24"/>
    </w:rPr>
  </w:style>
  <w:style w:type="paragraph" w:customStyle="1" w:styleId="11">
    <w:name w:val="カスタム見出し1"/>
    <w:basedOn w:val="a2"/>
    <w:link w:val="12"/>
    <w:qFormat/>
    <w:rsid w:val="00907590"/>
    <w:rPr>
      <w:b/>
      <w:sz w:val="24"/>
    </w:rPr>
  </w:style>
  <w:style w:type="character" w:customStyle="1" w:styleId="10">
    <w:name w:val="カスタム段落1 (文字)"/>
    <w:basedOn w:val="a3"/>
    <w:link w:val="1"/>
    <w:rsid w:val="004411A8"/>
    <w:rPr>
      <w:rFonts w:ascii="MS Gothic" w:eastAsia="MS Gothic" w:hAnsi="MS Gothic"/>
      <w:noProof/>
      <w:spacing w:val="10"/>
      <w:kern w:val="2"/>
      <w:sz w:val="21"/>
      <w:szCs w:val="24"/>
    </w:rPr>
  </w:style>
  <w:style w:type="character" w:customStyle="1" w:styleId="12">
    <w:name w:val="カスタム見出し1 (文字)"/>
    <w:basedOn w:val="a3"/>
    <w:link w:val="11"/>
    <w:rsid w:val="00907590"/>
    <w:rPr>
      <w:rFonts w:ascii="MS Gothic" w:eastAsia="MS Gothic" w:hAnsi="MS Gothic"/>
      <w:b/>
      <w:noProof/>
      <w:spacing w:val="4"/>
      <w:kern w:val="2"/>
      <w:sz w:val="24"/>
      <w:szCs w:val="24"/>
    </w:rPr>
  </w:style>
  <w:style w:type="table" w:styleId="TableGrid">
    <w:name w:val="Table Grid"/>
    <w:basedOn w:val="TableNormal"/>
    <w:uiPriority w:val="59"/>
    <w:rsid w:val="00DE1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カスタム見出し2"/>
    <w:basedOn w:val="11"/>
    <w:link w:val="20"/>
    <w:qFormat/>
    <w:rsid w:val="00E42A88"/>
    <w:pPr>
      <w:ind w:leftChars="200" w:left="200" w:rightChars="200" w:right="200"/>
    </w:pPr>
    <w:rPr>
      <w:spacing w:val="10"/>
      <w:sz w:val="21"/>
    </w:rPr>
  </w:style>
  <w:style w:type="character" w:customStyle="1" w:styleId="20">
    <w:name w:val="カスタム見出し2 (文字)"/>
    <w:basedOn w:val="12"/>
    <w:link w:val="2"/>
    <w:rsid w:val="00E42A88"/>
    <w:rPr>
      <w:rFonts w:ascii="MS Gothic" w:eastAsia="MS Gothic" w:hAnsi="MS Gothic"/>
      <w:b/>
      <w:noProof/>
      <w:spacing w:val="1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3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_Ohta\&#12487;&#12473;&#12463;&#12488;&#12483;&#12503;\&#20181;&#27096;&#26360;.dot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B8F39-A0CC-42DE-ADED-2A6984302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仕様書</Template>
  <TotalTime>550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株式会社 データロジック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金子 淳哉</dc:creator>
  <cp:lastModifiedBy>Beetech</cp:lastModifiedBy>
  <cp:revision>68</cp:revision>
  <cp:lastPrinted>2003-03-26T04:08:00Z</cp:lastPrinted>
  <dcterms:created xsi:type="dcterms:W3CDTF">2014-10-09T23:46:00Z</dcterms:created>
  <dcterms:modified xsi:type="dcterms:W3CDTF">2020-04-27T15:07:00Z</dcterms:modified>
</cp:coreProperties>
</file>