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18F" w:rsidRDefault="00D1018F" w:rsidP="00470B90">
      <w:pPr>
        <w:pStyle w:val="a2"/>
      </w:pPr>
    </w:p>
    <w:p w:rsidR="00BD6BFD" w:rsidRDefault="00BD6BFD" w:rsidP="00470B90">
      <w:pPr>
        <w:pStyle w:val="a2"/>
      </w:pPr>
      <w:r w:rsidRPr="00BD6BFD">
        <w:rPr>
          <w:rFonts w:hint="eastAsia"/>
          <w:shd w:val="clear" w:color="auto" w:fill="92CDDC" w:themeFill="accent5" w:themeFillTint="99"/>
        </w:rPr>
        <w:t xml:space="preserve">　</w:t>
      </w:r>
      <w:r>
        <w:rPr>
          <w:rFonts w:hint="eastAsia"/>
        </w:rPr>
        <w:t xml:space="preserve"> </w:t>
      </w:r>
      <w:r w:rsidR="0030009B">
        <w:t>X</w:t>
      </w:r>
      <w:r w:rsidR="0030009B" w:rsidRPr="0030009B">
        <w:rPr>
          <w:rFonts w:ascii="Calibri" w:hAnsi="Calibri" w:cs="Calibri"/>
        </w:rPr>
        <w:t>ử</w:t>
      </w:r>
      <w:r w:rsidR="0030009B">
        <w:rPr>
          <w:rFonts w:ascii="Calibri" w:hAnsi="Calibri" w:cs="Calibri"/>
        </w:rPr>
        <w:t xml:space="preserve"> l</w:t>
      </w:r>
      <w:r w:rsidR="0030009B" w:rsidRPr="0030009B">
        <w:rPr>
          <w:rFonts w:ascii="Calibri" w:hAnsi="Calibri" w:cs="Calibri" w:hint="eastAsia"/>
        </w:rPr>
        <w:t>ý</w:t>
      </w:r>
      <w:r w:rsidR="0030009B">
        <w:rPr>
          <w:rFonts w:ascii="Calibri" w:hAnsi="Calibri" w:cs="Calibri"/>
        </w:rPr>
        <w:t xml:space="preserve"> </w:t>
      </w:r>
      <w:r w:rsidR="0030009B" w:rsidRPr="0030009B">
        <w:rPr>
          <w:rFonts w:ascii="Calibri" w:hAnsi="Calibri" w:cs="Calibri"/>
        </w:rPr>
        <w:t>ở</w:t>
      </w:r>
      <w:r w:rsidR="0030009B">
        <w:rPr>
          <w:rFonts w:ascii="Calibri" w:hAnsi="Calibri" w:cs="Calibri"/>
        </w:rPr>
        <w:t xml:space="preserve"> v</w:t>
      </w:r>
      <w:r w:rsidR="0030009B" w:rsidRPr="0030009B">
        <w:rPr>
          <w:rFonts w:ascii="Calibri" w:hAnsi="Calibri" w:cs="Calibri"/>
        </w:rPr>
        <w:t>er</w:t>
      </w:r>
      <w:r w:rsidR="0030009B">
        <w:rPr>
          <w:rFonts w:ascii="Calibri" w:hAnsi="Calibri" w:cs="Calibri"/>
        </w:rPr>
        <w:t xml:space="preserve">sion </w:t>
      </w:r>
      <w:r w:rsidR="0030009B" w:rsidRPr="0030009B">
        <w:rPr>
          <w:rFonts w:ascii="Calibri" w:hAnsi="Calibri" w:cs="Calibri" w:hint="eastAsia"/>
        </w:rPr>
        <w:t>đ</w:t>
      </w:r>
      <w:r w:rsidR="0030009B" w:rsidRPr="0030009B">
        <w:rPr>
          <w:rFonts w:ascii="Calibri" w:hAnsi="Calibri" w:cs="Calibri"/>
        </w:rPr>
        <w:t>ầu</w:t>
      </w:r>
    </w:p>
    <w:p w:rsidR="00BD6BFD" w:rsidRPr="00BD6BFD" w:rsidRDefault="00BD6BFD" w:rsidP="00470B90">
      <w:pPr>
        <w:pStyle w:val="a2"/>
      </w:pPr>
      <w:r w:rsidRPr="00BD6BFD">
        <w:rPr>
          <w:rFonts w:hint="eastAsia"/>
          <w:shd w:val="clear" w:color="auto" w:fill="C2D69B" w:themeFill="accent3" w:themeFillTint="99"/>
        </w:rPr>
        <w:t xml:space="preserve">　</w:t>
      </w:r>
      <w:r>
        <w:rPr>
          <w:rFonts w:hint="eastAsia"/>
        </w:rPr>
        <w:t xml:space="preserve"> </w:t>
      </w:r>
      <w:r w:rsidR="0030009B">
        <w:t>X</w:t>
      </w:r>
      <w:r w:rsidR="0030009B" w:rsidRPr="0030009B">
        <w:rPr>
          <w:rFonts w:ascii="Calibri" w:hAnsi="Calibri" w:cs="Calibri"/>
        </w:rPr>
        <w:t>ử</w:t>
      </w:r>
      <w:r w:rsidR="0030009B">
        <w:rPr>
          <w:rFonts w:ascii="Calibri" w:hAnsi="Calibri" w:cs="Calibri"/>
        </w:rPr>
        <w:t xml:space="preserve"> l</w:t>
      </w:r>
      <w:r w:rsidR="0030009B" w:rsidRPr="0030009B">
        <w:rPr>
          <w:rFonts w:ascii="Calibri" w:hAnsi="Calibri" w:cs="Calibri" w:hint="eastAsia"/>
        </w:rPr>
        <w:t>ý</w:t>
      </w:r>
      <w:r w:rsidR="0030009B">
        <w:rPr>
          <w:rFonts w:ascii="Calibri" w:hAnsi="Calibri" w:cs="Calibri"/>
        </w:rPr>
        <w:t xml:space="preserve"> cho ph</w:t>
      </w:r>
      <w:r w:rsidR="0030009B" w:rsidRPr="0030009B">
        <w:rPr>
          <w:rFonts w:ascii="Calibri" w:hAnsi="Calibri" w:cs="Calibri"/>
        </w:rPr>
        <w:t>ần</w:t>
      </w:r>
      <w:r w:rsidR="0030009B">
        <w:rPr>
          <w:rFonts w:ascii="Calibri" w:hAnsi="Calibri" w:cs="Calibri"/>
        </w:rPr>
        <w:t xml:space="preserve"> </w:t>
      </w:r>
      <w:r w:rsidR="0030009B" w:rsidRPr="0030009B">
        <w:rPr>
          <w:rFonts w:ascii="Calibri" w:hAnsi="Calibri" w:cs="Calibri"/>
        </w:rPr>
        <w:t>ở</w:t>
      </w:r>
      <w:r w:rsidR="0030009B">
        <w:rPr>
          <w:rFonts w:ascii="Calibri" w:hAnsi="Calibri" w:cs="Calibri"/>
        </w:rPr>
        <w:t xml:space="preserve"> v</w:t>
      </w:r>
      <w:r w:rsidR="0030009B" w:rsidRPr="0030009B">
        <w:rPr>
          <w:rFonts w:ascii="Calibri" w:hAnsi="Calibri" w:cs="Calibri"/>
        </w:rPr>
        <w:t>er</w:t>
      </w:r>
      <w:r w:rsidR="0030009B">
        <w:rPr>
          <w:rFonts w:ascii="Calibri" w:hAnsi="Calibri" w:cs="Calibri"/>
        </w:rPr>
        <w:t xml:space="preserve">sion </w:t>
      </w:r>
      <w:r w:rsidR="0030009B" w:rsidRPr="0030009B">
        <w:rPr>
          <w:rFonts w:ascii="Calibri" w:hAnsi="Calibri" w:cs="Calibri" w:hint="eastAsia"/>
        </w:rPr>
        <w:t>đ</w:t>
      </w:r>
      <w:r w:rsidR="0030009B" w:rsidRPr="0030009B">
        <w:rPr>
          <w:rFonts w:ascii="Calibri" w:hAnsi="Calibri" w:cs="Calibri"/>
        </w:rPr>
        <w:t>ầu</w:t>
      </w:r>
    </w:p>
    <w:p w:rsidR="00BD6BFD" w:rsidRDefault="00BD6BFD" w:rsidP="00470B90">
      <w:pPr>
        <w:pStyle w:val="a2"/>
      </w:pPr>
      <w:r w:rsidRPr="00BD6BFD">
        <w:rPr>
          <w:rFonts w:hint="eastAsia"/>
          <w:shd w:val="clear" w:color="auto" w:fill="BFBFBF" w:themeFill="background1" w:themeFillShade="BF"/>
        </w:rPr>
        <w:t xml:space="preserve">　</w:t>
      </w:r>
      <w:r>
        <w:rPr>
          <w:rFonts w:hint="eastAsia"/>
        </w:rPr>
        <w:t xml:space="preserve"> </w:t>
      </w:r>
      <w:r w:rsidR="0030009B">
        <w:t>S</w:t>
      </w:r>
      <w:r w:rsidR="0030009B" w:rsidRPr="0030009B">
        <w:t>ys</w:t>
      </w:r>
      <w:r w:rsidR="0030009B">
        <w:t>tem kh</w:t>
      </w:r>
      <w:r w:rsidR="0030009B" w:rsidRPr="0030009B">
        <w:rPr>
          <w:rFonts w:hint="eastAsia"/>
        </w:rPr>
        <w:t>á</w:t>
      </w:r>
      <w:r w:rsidR="0030009B" w:rsidRPr="0030009B">
        <w:t>c</w:t>
      </w:r>
    </w:p>
    <w:p w:rsidR="00BD6BFD" w:rsidRDefault="00BD6BFD" w:rsidP="00470B90">
      <w:pPr>
        <w:pStyle w:val="a2"/>
      </w:pPr>
      <w:r>
        <w:rPr>
          <w:rFonts w:hint="eastAsia"/>
        </w:rPr>
        <w:t xml:space="preserve">□ </w:t>
      </w:r>
      <w:r w:rsidR="0030009B">
        <w:t>X</w:t>
      </w:r>
      <w:r w:rsidR="0030009B" w:rsidRPr="0030009B">
        <w:rPr>
          <w:rFonts w:ascii="Calibri" w:hAnsi="Calibri" w:cs="Calibri"/>
        </w:rPr>
        <w:t>ử</w:t>
      </w:r>
      <w:r w:rsidR="0030009B">
        <w:rPr>
          <w:rFonts w:ascii="Calibri" w:hAnsi="Calibri" w:cs="Calibri"/>
        </w:rPr>
        <w:t xml:space="preserve"> l</w:t>
      </w:r>
      <w:r w:rsidR="0030009B" w:rsidRPr="0030009B">
        <w:rPr>
          <w:rFonts w:ascii="Calibri" w:hAnsi="Calibri" w:cs="Calibri" w:hint="eastAsia"/>
        </w:rPr>
        <w:t>ý</w:t>
      </w:r>
      <w:r w:rsidR="0030009B">
        <w:rPr>
          <w:rFonts w:ascii="Calibri" w:hAnsi="Calibri" w:cs="Calibri"/>
        </w:rPr>
        <w:t xml:space="preserve"> </w:t>
      </w:r>
      <w:r w:rsidR="0030009B" w:rsidRPr="0030009B">
        <w:rPr>
          <w:rFonts w:ascii="Calibri" w:hAnsi="Calibri" w:cs="Calibri"/>
        </w:rPr>
        <w:t>ở</w:t>
      </w:r>
      <w:r w:rsidR="0030009B">
        <w:rPr>
          <w:rFonts w:ascii="Calibri" w:hAnsi="Calibri" w:cs="Calibri"/>
        </w:rPr>
        <w:t xml:space="preserve"> v</w:t>
      </w:r>
      <w:r w:rsidR="0030009B" w:rsidRPr="0030009B">
        <w:rPr>
          <w:rFonts w:ascii="Calibri" w:hAnsi="Calibri" w:cs="Calibri"/>
        </w:rPr>
        <w:t>er</w:t>
      </w:r>
      <w:r w:rsidR="0030009B">
        <w:rPr>
          <w:rFonts w:ascii="Calibri" w:hAnsi="Calibri" w:cs="Calibri"/>
        </w:rPr>
        <w:t>sion sau n</w:t>
      </w:r>
      <w:r w:rsidR="0030009B" w:rsidRPr="0030009B">
        <w:rPr>
          <w:rFonts w:ascii="Calibri" w:hAnsi="Calibri" w:cs="Calibri" w:hint="eastAsia"/>
        </w:rPr>
        <w:t>à</w:t>
      </w:r>
      <w:r w:rsidR="0030009B" w:rsidRPr="0030009B">
        <w:rPr>
          <w:rFonts w:ascii="Calibri" w:hAnsi="Calibri" w:cs="Calibri"/>
        </w:rPr>
        <w:t>y</w:t>
      </w:r>
    </w:p>
    <w:p w:rsidR="00686149" w:rsidRDefault="0030009B" w:rsidP="00470B90">
      <w:pPr>
        <w:pStyle w:val="a2"/>
      </w:pPr>
      <w:r>
        <mc:AlternateContent>
          <mc:Choice Requires="wps">
            <w:drawing>
              <wp:anchor distT="0" distB="0" distL="114300" distR="114300" simplePos="0" relativeHeight="251369472" behindDoc="0" locked="0" layoutInCell="1" allowOverlap="1" wp14:anchorId="2720B813" wp14:editId="2D426EB8">
                <wp:simplePos x="0" y="0"/>
                <wp:positionH relativeFrom="column">
                  <wp:posOffset>59055</wp:posOffset>
                </wp:positionH>
                <wp:positionV relativeFrom="paragraph">
                  <wp:posOffset>110490</wp:posOffset>
                </wp:positionV>
                <wp:extent cx="723900" cy="619125"/>
                <wp:effectExtent l="0" t="0" r="19050" b="28575"/>
                <wp:wrapNone/>
                <wp:docPr id="47" name="正方形/長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1036" w:rsidRPr="00B61036" w:rsidRDefault="0030009B" w:rsidP="00B61036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I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ntergration 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es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timate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0B813" id="正方形/長方形 47" o:spid="_x0000_s1026" style="position:absolute;margin-left:4.65pt;margin-top:8.7pt;width:57pt;height:48.75pt;z-index:25136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" fillcolor="#d8d8d8 [2732]" strokecolor="black [3213]" strokeweight="1pt">
                <v:textbox>
                  <w:txbxContent>
                    <w:p w:rsidR="00B61036" w:rsidRPr="00B61036" w:rsidRDefault="0030009B" w:rsidP="00B61036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I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ntergration 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es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timate</w:t>
                      </w:r>
                    </w:p>
                  </w:txbxContent>
                </v:textbox>
              </v:rect>
            </w:pict>
          </mc:Fallback>
        </mc:AlternateContent>
      </w:r>
    </w:p>
    <w:p w:rsidR="00D1018F" w:rsidRDefault="001D1DAD" w:rsidP="00470B90">
      <w:pPr>
        <w:pStyle w:val="a2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02F72683" wp14:editId="5E8D2A8F">
                <wp:simplePos x="0" y="0"/>
                <wp:positionH relativeFrom="column">
                  <wp:posOffset>6869430</wp:posOffset>
                </wp:positionH>
                <wp:positionV relativeFrom="paragraph">
                  <wp:posOffset>3602989</wp:posOffset>
                </wp:positionV>
                <wp:extent cx="495300" cy="885825"/>
                <wp:effectExtent l="0" t="0" r="19050" b="28575"/>
                <wp:wrapNone/>
                <wp:docPr id="62" name="正方形/長方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7D29" w:rsidRPr="00B61036" w:rsidRDefault="001D1DAD" w:rsidP="00697D29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g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ử</w:t>
                            </w:r>
                            <w:r w:rsidRPr="001D1DAD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i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h</w:t>
                            </w:r>
                            <w:r w:rsidRPr="001D1DAD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à</w:t>
                            </w:r>
                            <w:r w:rsidRPr="001D1DAD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72683" id="正方形/長方形 62" o:spid="_x0000_s1027" style="position:absolute;margin-left:540.9pt;margin-top:283.7pt;width:39pt;height:69.75pt;z-index: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" strokecolor="black [3213]" strokeweight="1pt">
                <v:textbox>
                  <w:txbxContent>
                    <w:p w:rsidR="00697D29" w:rsidRPr="00B61036" w:rsidRDefault="001D1DAD" w:rsidP="00697D29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g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ử</w:t>
                      </w:r>
                      <w:r w:rsidRPr="001D1DAD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i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h</w:t>
                      </w:r>
                      <w:r w:rsidRPr="001D1DAD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à</w:t>
                      </w:r>
                      <w:r w:rsidRPr="001D1DAD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ng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34BA22A2" wp14:editId="63CF7658">
                <wp:simplePos x="0" y="0"/>
                <wp:positionH relativeFrom="column">
                  <wp:posOffset>6297930</wp:posOffset>
                </wp:positionH>
                <wp:positionV relativeFrom="paragraph">
                  <wp:posOffset>3602990</wp:posOffset>
                </wp:positionV>
                <wp:extent cx="495300" cy="895350"/>
                <wp:effectExtent l="0" t="0" r="19050" b="1905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1D1DAD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chu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ẩ</w:t>
                            </w:r>
                            <w:r w:rsidRPr="001D1DAD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b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ị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(</w:t>
                            </w:r>
                            <w:r w:rsidRPr="001D1DAD">
                              <w:rPr>
                                <w:rFonts w:ascii="Calibri" w:eastAsiaTheme="majorEastAsia" w:hAnsi="Calibri" w:cs="Calibri" w:hint="eastAsia"/>
                                <w:color w:val="000000" w:themeColor="text1"/>
                              </w:rPr>
                              <w:t>đó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ng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g</w:t>
                            </w:r>
                            <w:r w:rsidRPr="001D1DAD">
                              <w:rPr>
                                <w:rFonts w:ascii="Calibri" w:eastAsiaTheme="majorEastAsia" w:hAnsi="Calibri" w:cs="Calibri" w:hint="eastAsia"/>
                                <w:color w:val="000000" w:themeColor="text1"/>
                              </w:rPr>
                              <w:t>ó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i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A22A2" id="正方形/長方形 61" o:spid="_x0000_s1028" style="position:absolute;margin-left:495.9pt;margin-top:283.7pt;width:39pt;height:70.5pt;z-index: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" strokecolor="black [3213]" strokeweight="1pt">
                <v:textbox>
                  <w:txbxContent>
                    <w:p w:rsidR="00C05EA7" w:rsidRPr="00B61036" w:rsidRDefault="001D1DAD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chu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ẩ</w:t>
                      </w:r>
                      <w:r w:rsidRPr="001D1DAD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b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ị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(</w:t>
                      </w:r>
                      <w:r w:rsidRPr="001D1DAD">
                        <w:rPr>
                          <w:rFonts w:ascii="Calibri" w:eastAsiaTheme="majorEastAsia" w:hAnsi="Calibri" w:cs="Calibri" w:hint="eastAsia"/>
                          <w:color w:val="000000" w:themeColor="text1"/>
                        </w:rPr>
                        <w:t>đó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ng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g</w:t>
                      </w:r>
                      <w:r w:rsidRPr="001D1DAD">
                        <w:rPr>
                          <w:rFonts w:ascii="Calibri" w:eastAsiaTheme="majorEastAsia" w:hAnsi="Calibri" w:cs="Calibri" w:hint="eastAsia"/>
                          <w:color w:val="000000" w:themeColor="text1"/>
                        </w:rPr>
                        <w:t>ó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i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373568" behindDoc="0" locked="0" layoutInCell="1" allowOverlap="1" wp14:anchorId="28FBF17A" wp14:editId="646B9130">
                <wp:simplePos x="0" y="0"/>
                <wp:positionH relativeFrom="column">
                  <wp:posOffset>678180</wp:posOffset>
                </wp:positionH>
                <wp:positionV relativeFrom="paragraph">
                  <wp:posOffset>3602989</wp:posOffset>
                </wp:positionV>
                <wp:extent cx="519430" cy="733425"/>
                <wp:effectExtent l="0" t="0" r="13970" b="28575"/>
                <wp:wrapNone/>
                <wp:docPr id="50" name="正方形/長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1036" w:rsidRPr="00B61036" w:rsidRDefault="001D1DAD" w:rsidP="00B61036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t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ồ</w:t>
                            </w:r>
                            <w:r w:rsidRPr="001D1DAD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kho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BF17A" id="正方形/長方形 50" o:spid="_x0000_s1029" style="position:absolute;margin-left:53.4pt;margin-top:283.7pt;width:40.9pt;height:57.75pt;z-index:25137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" strokecolor="black [3213]" strokeweight="1pt">
                <v:textbox>
                  <w:txbxContent>
                    <w:p w:rsidR="00B61036" w:rsidRPr="00B61036" w:rsidRDefault="001D1DAD" w:rsidP="00B61036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t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ồ</w:t>
                      </w:r>
                      <w:r w:rsidRPr="001D1DAD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kho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0DADBD4D" wp14:editId="5D43E4CC">
                <wp:simplePos x="0" y="0"/>
                <wp:positionH relativeFrom="column">
                  <wp:posOffset>4554855</wp:posOffset>
                </wp:positionH>
                <wp:positionV relativeFrom="paragraph">
                  <wp:posOffset>3602989</wp:posOffset>
                </wp:positionV>
                <wp:extent cx="718185" cy="714375"/>
                <wp:effectExtent l="0" t="0" r="24765" b="28575"/>
                <wp:wrapNone/>
                <wp:docPr id="57" name="正方形/長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" cy="7143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s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ượng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DBD4D" id="正方形/長方形 57" o:spid="_x0000_s1030" style="position:absolute;margin-left:358.65pt;margin-top:283.7pt;width:56.55pt;height:56.25pt;z-index: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" fillcolor="#b6dde8 [1304]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s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ượng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452416" behindDoc="0" locked="0" layoutInCell="1" allowOverlap="1" wp14:anchorId="10AD5E4C" wp14:editId="66074A92">
                <wp:simplePos x="0" y="0"/>
                <wp:positionH relativeFrom="column">
                  <wp:posOffset>5345430</wp:posOffset>
                </wp:positionH>
                <wp:positionV relativeFrom="paragraph">
                  <wp:posOffset>3602989</wp:posOffset>
                </wp:positionV>
                <wp:extent cx="876300" cy="942975"/>
                <wp:effectExtent l="0" t="0" r="19050" b="28575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42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k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ho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ạch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, k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ết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D5E4C" id="正方形/長方形 60" o:spid="_x0000_s1031" style="position:absolute;margin-left:420.9pt;margin-top:283.7pt;width:69pt;height:74.25pt;z-index: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" fillcolor="#d6e3bc [1302]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k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ho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ạch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, k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ết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417600" behindDoc="0" locked="0" layoutInCell="1" allowOverlap="1" wp14:anchorId="40C4AF63" wp14:editId="54893577">
                <wp:simplePos x="0" y="0"/>
                <wp:positionH relativeFrom="column">
                  <wp:posOffset>3964305</wp:posOffset>
                </wp:positionH>
                <wp:positionV relativeFrom="paragraph">
                  <wp:posOffset>3602990</wp:posOffset>
                </wp:positionV>
                <wp:extent cx="502920" cy="838200"/>
                <wp:effectExtent l="0" t="0" r="11430" b="19050"/>
                <wp:wrapNone/>
                <wp:docPr id="56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838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ti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đ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4AF63" id="正方形/長方形 56" o:spid="_x0000_s1032" style="position:absolute;margin-left:312.15pt;margin-top:283.7pt;width:39.6pt;height:66pt;z-index: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" fillcolor="#b6dde8 [1304]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ti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đ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ộ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400192" behindDoc="0" locked="0" layoutInCell="1" allowOverlap="1" wp14:anchorId="2ED50187" wp14:editId="3CA87614">
                <wp:simplePos x="0" y="0"/>
                <wp:positionH relativeFrom="column">
                  <wp:posOffset>2164080</wp:posOffset>
                </wp:positionH>
                <wp:positionV relativeFrom="paragraph">
                  <wp:posOffset>3602990</wp:posOffset>
                </wp:positionV>
                <wp:extent cx="796290" cy="685800"/>
                <wp:effectExtent l="0" t="0" r="22860" b="19050"/>
                <wp:wrapNone/>
                <wp:docPr id="54" name="正方形/長方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15F" w:rsidRPr="00B61036" w:rsidRDefault="0030009B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 xml:space="preserve">ime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c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ầ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thi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50187" id="正方形/長方形 54" o:spid="_x0000_s1033" style="position:absolute;margin-left:170.4pt;margin-top:283.7pt;width:62.7pt;height:54pt;z-index:25140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" fillcolor="#b6dde8 [1304]" strokecolor="black [3213]" strokeweight="1pt">
                <v:textbox>
                  <w:txbxContent>
                    <w:p w:rsidR="000C515F" w:rsidRPr="00B61036" w:rsidRDefault="0030009B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 xml:space="preserve">ime 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c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ầ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thi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389952" behindDoc="0" locked="0" layoutInCell="1" allowOverlap="1" wp14:anchorId="25C6B588" wp14:editId="532EFB32">
                <wp:simplePos x="0" y="0"/>
                <wp:positionH relativeFrom="column">
                  <wp:posOffset>1287780</wp:posOffset>
                </wp:positionH>
                <wp:positionV relativeFrom="paragraph">
                  <wp:posOffset>3602990</wp:posOffset>
                </wp:positionV>
                <wp:extent cx="796290" cy="742950"/>
                <wp:effectExtent l="0" t="0" r="22860" b="19050"/>
                <wp:wrapNone/>
                <wp:docPr id="53" name="正方形/長方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7429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15F" w:rsidRPr="00B61036" w:rsidRDefault="0030009B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C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ô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ng 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đ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o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ạ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ch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t</w:t>
                            </w:r>
                            <w:r w:rsidRPr="0030009B">
                              <w:rPr>
                                <w:rFonts w:ascii="Calibri" w:eastAsiaTheme="majorEastAsia" w:hAnsi="Calibri" w:cs="Calibri" w:hint="eastAsia"/>
                                <w:color w:val="000000" w:themeColor="text1"/>
                              </w:rPr>
                              <w:t>á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6B588" id="正方形/長方形 53" o:spid="_x0000_s1034" style="position:absolute;margin-left:101.4pt;margin-top:283.7pt;width:62.7pt;height:58.5pt;z-index:25138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" fillcolor="#b6dde8 [1304]" strokecolor="black [3213]" strokeweight="1pt">
                <v:textbox>
                  <w:txbxContent>
                    <w:p w:rsidR="000C515F" w:rsidRPr="00B61036" w:rsidRDefault="0030009B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C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ô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ng 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đ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o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ạ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ch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t</w:t>
                      </w:r>
                      <w:r w:rsidRPr="0030009B">
                        <w:rPr>
                          <w:rFonts w:ascii="Calibri" w:eastAsiaTheme="majorEastAsia" w:hAnsi="Calibri" w:cs="Calibri" w:hint="eastAsia"/>
                          <w:color w:val="000000" w:themeColor="text1"/>
                        </w:rPr>
                        <w:t>á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4C67905E" wp14:editId="3C1A52DF">
                <wp:simplePos x="0" y="0"/>
                <wp:positionH relativeFrom="column">
                  <wp:posOffset>678179</wp:posOffset>
                </wp:positionH>
                <wp:positionV relativeFrom="paragraph">
                  <wp:posOffset>2555240</wp:posOffset>
                </wp:positionV>
                <wp:extent cx="9525" cy="123825"/>
                <wp:effectExtent l="0" t="0" r="28575" b="28575"/>
                <wp:wrapNone/>
                <wp:docPr id="78" name="直線コネクタ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38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F321B" id="直線コネクタ 78" o:spid="_x0000_s1026" style="position:absolute;flip:x y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201.2pt" to="54.15pt,2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" strokecolor="black [3213]" strokeweight="1pt"/>
            </w:pict>
          </mc:Fallback>
        </mc:AlternateContent>
      </w:r>
      <w:r w:rsidR="0030009B">
        <mc:AlternateContent>
          <mc:Choice Requires="wps">
            <w:drawing>
              <wp:anchor distT="0" distB="0" distL="114300" distR="114300" simplePos="0" relativeHeight="251368448" behindDoc="0" locked="0" layoutInCell="1" allowOverlap="1" wp14:anchorId="58E9FDFE" wp14:editId="23C1CFF8">
                <wp:simplePos x="0" y="0"/>
                <wp:positionH relativeFrom="column">
                  <wp:posOffset>78105</wp:posOffset>
                </wp:positionH>
                <wp:positionV relativeFrom="paragraph">
                  <wp:posOffset>2679065</wp:posOffset>
                </wp:positionV>
                <wp:extent cx="1119505" cy="514350"/>
                <wp:effectExtent l="0" t="0" r="23495" b="19050"/>
                <wp:wrapNone/>
                <wp:docPr id="30" name="正方形/長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0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1036" w:rsidRPr="00B61036" w:rsidRDefault="0030009B" w:rsidP="00B61036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nguy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ê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 v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ậ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li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ệ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9FDFE" id="正方形/長方形 30" o:spid="_x0000_s1035" style="position:absolute;margin-left:6.15pt;margin-top:210.95pt;width:88.15pt;height:40.5pt;z-index:25136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" strokecolor="black [3213]" strokeweight="1pt">
                <v:textbox>
                  <w:txbxContent>
                    <w:p w:rsidR="00B61036" w:rsidRPr="00B61036" w:rsidRDefault="0030009B" w:rsidP="00B61036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nguy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ê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 v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ậ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li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ệ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u</w:t>
                      </w:r>
                    </w:p>
                  </w:txbxContent>
                </v:textbox>
              </v:rect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D5416A3" wp14:editId="7DF5583B">
                <wp:simplePos x="0" y="0"/>
                <wp:positionH relativeFrom="column">
                  <wp:posOffset>9088756</wp:posOffset>
                </wp:positionH>
                <wp:positionV relativeFrom="paragraph">
                  <wp:posOffset>3402965</wp:posOffset>
                </wp:positionV>
                <wp:extent cx="704849" cy="0"/>
                <wp:effectExtent l="0" t="0" r="19685" b="19050"/>
                <wp:wrapNone/>
                <wp:docPr id="21" name="直線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7185E" id="直線コネクタ 21" o:spid="_x0000_s1026" style="position:absolute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5.65pt,267.95pt" to="771.1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" strokecolor="black [3213]" strokeweight="1pt"/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846DAA6" wp14:editId="613EFF06">
                <wp:simplePos x="0" y="0"/>
                <wp:positionH relativeFrom="column">
                  <wp:posOffset>9092565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148D8" id="直線コネクタ 19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5.95pt,267.7pt" to="715.95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" strokecolor="black [3213]" strokeweight="1pt"/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8CA7886" wp14:editId="1A7E8360">
                <wp:simplePos x="0" y="0"/>
                <wp:positionH relativeFrom="column">
                  <wp:posOffset>9797415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20" name="直線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E1A8A" id="直線コネクタ 20" o:spid="_x0000_s1026" style="position:absolute;flip:y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.45pt,267.7pt" to="771.45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" strokecolor="black [3213]" strokeweight="1pt"/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282B36D" wp14:editId="6B29FCE4">
                <wp:simplePos x="0" y="0"/>
                <wp:positionH relativeFrom="column">
                  <wp:posOffset>9378315</wp:posOffset>
                </wp:positionH>
                <wp:positionV relativeFrom="paragraph">
                  <wp:posOffset>3189605</wp:posOffset>
                </wp:positionV>
                <wp:extent cx="0" cy="199390"/>
                <wp:effectExtent l="0" t="0" r="19050" b="1016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F144A" id="直線コネクタ 18" o:spid="_x0000_s1026" style="position:absolute;flip: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8.45pt,251.15pt" to="738.45pt,2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" strokecolor="black [3213]" strokeweight="1pt"/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44D79BAF" wp14:editId="1E7C65DD">
                <wp:simplePos x="0" y="0"/>
                <wp:positionH relativeFrom="column">
                  <wp:posOffset>678180</wp:posOffset>
                </wp:positionH>
                <wp:positionV relativeFrom="paragraph">
                  <wp:posOffset>2555240</wp:posOffset>
                </wp:positionV>
                <wp:extent cx="8686165" cy="0"/>
                <wp:effectExtent l="0" t="0" r="19685" b="19050"/>
                <wp:wrapNone/>
                <wp:docPr id="76" name="直線コネクタ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1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CBB0C" id="直線コネクタ 76" o:spid="_x0000_s1026" style="position:absolute;flip:x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201.2pt" to="737.35pt,2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" strokecolor="black [3213]" strokeweight="1pt"/>
            </w:pict>
          </mc:Fallback>
        </mc:AlternateContent>
      </w:r>
      <w:r w:rsidR="00D74346"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55C883C" wp14:editId="69E31B12">
                <wp:simplePos x="0" y="0"/>
                <wp:positionH relativeFrom="column">
                  <wp:posOffset>9364980</wp:posOffset>
                </wp:positionH>
                <wp:positionV relativeFrom="paragraph">
                  <wp:posOffset>2553335</wp:posOffset>
                </wp:positionV>
                <wp:extent cx="0" cy="237490"/>
                <wp:effectExtent l="0" t="0" r="19050" b="10160"/>
                <wp:wrapNone/>
                <wp:docPr id="83" name="直線コネクタ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3815D" id="直線コネクタ 83" o:spid="_x0000_s1026" style="position:absolute;flip:y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7.4pt,201.05pt" to="737.4pt,2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" strokecolor="black [3213]" strokeweight="1pt"/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489260FF" wp14:editId="32A00036">
                <wp:simplePos x="0" y="0"/>
                <wp:positionH relativeFrom="column">
                  <wp:posOffset>830581</wp:posOffset>
                </wp:positionH>
                <wp:positionV relativeFrom="paragraph">
                  <wp:posOffset>1565910</wp:posOffset>
                </wp:positionV>
                <wp:extent cx="4200524" cy="0"/>
                <wp:effectExtent l="0" t="0" r="10160" b="19050"/>
                <wp:wrapNone/>
                <wp:docPr id="71" name="直線コネク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05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37718" id="直線コネクタ 71" o:spid="_x0000_s1026" style="position:absolute;flip:x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123.3pt" to="396.15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" strokecolor="black [3213]" strokeweight="1pt"/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3F34EED6" wp14:editId="6CBB4BB3">
                <wp:simplePos x="0" y="0"/>
                <wp:positionH relativeFrom="column">
                  <wp:posOffset>5031105</wp:posOffset>
                </wp:positionH>
                <wp:positionV relativeFrom="paragraph">
                  <wp:posOffset>2256790</wp:posOffset>
                </wp:positionV>
                <wp:extent cx="0" cy="294640"/>
                <wp:effectExtent l="0" t="0" r="19050" b="10160"/>
                <wp:wrapNone/>
                <wp:docPr id="77" name="直線コネクタ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3B8F5" id="直線コネクタ 77" o:spid="_x0000_s1026" style="position:absolute;flip:y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15pt,177.7pt" to="396.15pt,2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" strokecolor="black [3213]" strokeweight="1pt"/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68540890" wp14:editId="7AD963EF">
                <wp:simplePos x="0" y="0"/>
                <wp:positionH relativeFrom="column">
                  <wp:posOffset>5031105</wp:posOffset>
                </wp:positionH>
                <wp:positionV relativeFrom="paragraph">
                  <wp:posOffset>1561465</wp:posOffset>
                </wp:positionV>
                <wp:extent cx="0" cy="295275"/>
                <wp:effectExtent l="76200" t="0" r="76200" b="47625"/>
                <wp:wrapNone/>
                <wp:docPr id="67" name="直線コネク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05C38" id="直線コネクタ 67" o:spid="_x0000_s1026" style="position:absolute;flip:y;z-index: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15pt,122.95pt" to="396.15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" strokecolor="black [3213]" strokeweight="1pt">
                <v:stroke startarrow="block"/>
              </v:line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357184" behindDoc="0" locked="0" layoutInCell="1" allowOverlap="1" wp14:anchorId="00DBD00C" wp14:editId="0BC91888">
                <wp:simplePos x="0" y="0"/>
                <wp:positionH relativeFrom="column">
                  <wp:posOffset>58420</wp:posOffset>
                </wp:positionH>
                <wp:positionV relativeFrom="paragraph">
                  <wp:posOffset>1859915</wp:posOffset>
                </wp:positionV>
                <wp:extent cx="9972675" cy="400050"/>
                <wp:effectExtent l="0" t="0" r="28575" b="1905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2675" cy="40005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1036" w:rsidRPr="00B61036" w:rsidRDefault="0030009B" w:rsidP="00B61036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s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xu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ấ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BD00C" id="正方形/長方形 8" o:spid="_x0000_s1036" style="position:absolute;margin-left:4.6pt;margin-top:146.45pt;width:785.25pt;height:31.5pt;z-index:25135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" fillcolor="#ffc" strokecolor="black [3213]" strokeweight="1pt">
                <v:textbox>
                  <w:txbxContent>
                    <w:p w:rsidR="00B61036" w:rsidRPr="00B61036" w:rsidRDefault="0030009B" w:rsidP="00B61036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s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xu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ấ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3CBEC76A" wp14:editId="7DF500B6">
                <wp:simplePos x="0" y="0"/>
                <wp:positionH relativeFrom="column">
                  <wp:posOffset>8698230</wp:posOffset>
                </wp:positionH>
                <wp:positionV relativeFrom="paragraph">
                  <wp:posOffset>2793365</wp:posOffset>
                </wp:positionV>
                <wp:extent cx="1333500" cy="400050"/>
                <wp:effectExtent l="0" t="0" r="19050" b="19050"/>
                <wp:wrapNone/>
                <wp:docPr id="63" name="正方形/長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923" w:rsidRPr="00B61036" w:rsidRDefault="001E6923" w:rsidP="001E692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原価管理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EC76A" id="正方形/長方形 63" o:spid="_x0000_s1037" style="position:absolute;margin-left:684.9pt;margin-top:219.95pt;width:105pt;height:31.5pt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" strokecolor="black [3213]" strokeweight="1pt">
                <v:textbox>
                  <w:txbxContent>
                    <w:p w:rsidR="001E6923" w:rsidRPr="00B61036" w:rsidRDefault="001E6923" w:rsidP="001E692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原価管理</w:t>
                      </w:r>
                    </w:p>
                  </w:txbxContent>
                </v:textbox>
              </v:rect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B294E7D" wp14:editId="3AB4DB5D">
                <wp:simplePos x="0" y="0"/>
                <wp:positionH relativeFrom="column">
                  <wp:posOffset>9555480</wp:posOffset>
                </wp:positionH>
                <wp:positionV relativeFrom="paragraph">
                  <wp:posOffset>3602990</wp:posOffset>
                </wp:positionV>
                <wp:extent cx="476250" cy="400050"/>
                <wp:effectExtent l="0" t="0" r="19050" b="19050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7558" w:rsidRPr="00B61036" w:rsidRDefault="00A47558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原価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94E7D" id="正方形/長方形 17" o:spid="_x0000_s1038" style="position:absolute;margin-left:752.4pt;margin-top:283.7pt;width:37.5pt;height:31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" fillcolor="white [3212]" strokecolor="black [3213]" strokeweight="1pt">
                <v:textbox>
                  <w:txbxContent>
                    <w:p w:rsidR="00A47558" w:rsidRPr="00B61036" w:rsidRDefault="00A47558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原価</w:t>
                      </w:r>
                    </w:p>
                  </w:txbxContent>
                </v:textbox>
              </v:rect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7506357" wp14:editId="71FFD14D">
                <wp:simplePos x="0" y="0"/>
                <wp:positionH relativeFrom="column">
                  <wp:posOffset>8698230</wp:posOffset>
                </wp:positionH>
                <wp:positionV relativeFrom="paragraph">
                  <wp:posOffset>3602990</wp:posOffset>
                </wp:positionV>
                <wp:extent cx="781050" cy="400050"/>
                <wp:effectExtent l="0" t="0" r="19050" b="19050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7558" w:rsidRPr="00B61036" w:rsidRDefault="00A47558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実行予算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06357" id="正方形/長方形 16" o:spid="_x0000_s1039" style="position:absolute;margin-left:684.9pt;margin-top:283.7pt;width:61.5pt;height:31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" fillcolor="white [3212]" strokecolor="black [3213]" strokeweight="1pt">
                <v:textbox>
                  <w:txbxContent>
                    <w:p w:rsidR="00A47558" w:rsidRPr="00B61036" w:rsidRDefault="00A47558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実行予算</w:t>
                      </w:r>
                    </w:p>
                  </w:txbxContent>
                </v:textbox>
              </v:rect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E0D68DC" wp14:editId="637CC3B8">
                <wp:simplePos x="0" y="0"/>
                <wp:positionH relativeFrom="column">
                  <wp:posOffset>7726681</wp:posOffset>
                </wp:positionH>
                <wp:positionV relativeFrom="paragraph">
                  <wp:posOffset>3402965</wp:posOffset>
                </wp:positionV>
                <wp:extent cx="619124" cy="0"/>
                <wp:effectExtent l="0" t="0" r="10160" b="19050"/>
                <wp:wrapNone/>
                <wp:docPr id="15" name="直線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1D18E" id="直線コネクタ 15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8.4pt,267.95pt" to="657.1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" strokecolor="black [3213]" strokeweight="1pt"/>
            </w:pict>
          </mc:Fallback>
        </mc:AlternateContent>
      </w:r>
      <w:r w:rsidR="00A47558"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6D572A" wp14:editId="31B5C09F">
                <wp:simplePos x="0" y="0"/>
                <wp:positionH relativeFrom="column">
                  <wp:posOffset>8054340</wp:posOffset>
                </wp:positionH>
                <wp:positionV relativeFrom="paragraph">
                  <wp:posOffset>2552065</wp:posOffset>
                </wp:positionV>
                <wp:extent cx="0" cy="238125"/>
                <wp:effectExtent l="0" t="0" r="19050" b="9525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E98D2" id="直線コネクタ 10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4.2pt,200.95pt" to="634.2pt,2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4AB6FDA" wp14:editId="5FEEBABC">
                <wp:simplePos x="0" y="0"/>
                <wp:positionH relativeFrom="column">
                  <wp:posOffset>8063865</wp:posOffset>
                </wp:positionH>
                <wp:positionV relativeFrom="paragraph">
                  <wp:posOffset>3189605</wp:posOffset>
                </wp:positionV>
                <wp:extent cx="0" cy="199390"/>
                <wp:effectExtent l="0" t="0" r="19050" b="1016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745F2" id="直線コネクタ 12" o:spid="_x0000_s1026" style="position:absolute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4.95pt,251.15pt" to="634.95pt,2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47EB582" wp14:editId="6C0615B0">
                <wp:simplePos x="0" y="0"/>
                <wp:positionH relativeFrom="column">
                  <wp:posOffset>8349615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14" name="直線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AF5B1" id="直線コネクタ 14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7.45pt,267.7pt" to="657.45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07AFC7F" wp14:editId="49355BD8">
                <wp:simplePos x="0" y="0"/>
                <wp:positionH relativeFrom="column">
                  <wp:posOffset>7730490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13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622D3" id="直線コネクタ 13" o:spid="_x0000_s1026" style="position:absolute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8.7pt,267.7pt" to="608.7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F1140CB" wp14:editId="73EF5E9F">
                <wp:simplePos x="0" y="0"/>
                <wp:positionH relativeFrom="column">
                  <wp:posOffset>7450455</wp:posOffset>
                </wp:positionH>
                <wp:positionV relativeFrom="paragraph">
                  <wp:posOffset>2793365</wp:posOffset>
                </wp:positionV>
                <wp:extent cx="1162685" cy="400050"/>
                <wp:effectExtent l="0" t="0" r="18415" b="1905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68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31A" w:rsidRPr="00B61036" w:rsidRDefault="00BF331A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建方管理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140CB" id="正方形/長方形 6" o:spid="_x0000_s1040" style="position:absolute;margin-left:586.65pt;margin-top:219.95pt;width:91.55pt;height:31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" fillcolor="white [3212]" strokecolor="black [3213]" strokeweight="1pt">
                <v:textbox>
                  <w:txbxContent>
                    <w:p w:rsidR="00BF331A" w:rsidRPr="00B61036" w:rsidRDefault="00BF331A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建方管理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10DE06A" wp14:editId="4C6716A7">
                <wp:simplePos x="0" y="0"/>
                <wp:positionH relativeFrom="column">
                  <wp:posOffset>8067040</wp:posOffset>
                </wp:positionH>
                <wp:positionV relativeFrom="paragraph">
                  <wp:posOffset>3599180</wp:posOffset>
                </wp:positionV>
                <wp:extent cx="543560" cy="400050"/>
                <wp:effectExtent l="0" t="0" r="27940" b="1905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31A" w:rsidRPr="00B61036" w:rsidRDefault="00BF331A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進捗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E06A" id="正方形/長方形 9" o:spid="_x0000_s1041" style="position:absolute;margin-left:635.2pt;margin-top:283.4pt;width:42.8pt;height:31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" fillcolor="white [3212]" strokecolor="black [3213]" strokeweight="1pt">
                <v:textbox>
                  <w:txbxContent>
                    <w:p w:rsidR="00BF331A" w:rsidRPr="00B61036" w:rsidRDefault="00BF331A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進捗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9DCDDD6" wp14:editId="19371411">
                <wp:simplePos x="0" y="0"/>
                <wp:positionH relativeFrom="column">
                  <wp:posOffset>7447915</wp:posOffset>
                </wp:positionH>
                <wp:positionV relativeFrom="paragraph">
                  <wp:posOffset>3607435</wp:posOffset>
                </wp:positionV>
                <wp:extent cx="543560" cy="400050"/>
                <wp:effectExtent l="0" t="0" r="27940" b="1905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31A" w:rsidRPr="00B61036" w:rsidRDefault="00BF331A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手配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CDDD6" id="正方形/長方形 7" o:spid="_x0000_s1042" style="position:absolute;margin-left:586.45pt;margin-top:284.05pt;width:42.8pt;height:31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" fillcolor="white [3212]" strokecolor="black [3213]" strokeweight="1pt">
                <v:textbox>
                  <w:txbxContent>
                    <w:p w:rsidR="00BF331A" w:rsidRPr="00B61036" w:rsidRDefault="00BF331A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手配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10981ED" wp14:editId="14CA5251">
                <wp:simplePos x="0" y="0"/>
                <wp:positionH relativeFrom="column">
                  <wp:posOffset>4621530</wp:posOffset>
                </wp:positionH>
                <wp:positionV relativeFrom="paragraph">
                  <wp:posOffset>2552700</wp:posOffset>
                </wp:positionV>
                <wp:extent cx="0" cy="238125"/>
                <wp:effectExtent l="0" t="0" r="19050" b="9525"/>
                <wp:wrapNone/>
                <wp:docPr id="81" name="直線コネクタ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C6B56" id="直線コネクタ 81" o:spid="_x0000_s1026" style="position:absolute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9pt,201pt" to="363.9pt,2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30C4B296" wp14:editId="0503F113">
                <wp:simplePos x="0" y="0"/>
                <wp:positionH relativeFrom="column">
                  <wp:posOffset>3459480</wp:posOffset>
                </wp:positionH>
                <wp:positionV relativeFrom="paragraph">
                  <wp:posOffset>2552700</wp:posOffset>
                </wp:positionV>
                <wp:extent cx="0" cy="238125"/>
                <wp:effectExtent l="0" t="0" r="19050" b="9525"/>
                <wp:wrapNone/>
                <wp:docPr id="80" name="直線コネクタ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90880" id="直線コネクタ 80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4pt,201pt" to="272.4pt,2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03440B72" wp14:editId="6477C7F6">
                <wp:simplePos x="0" y="0"/>
                <wp:positionH relativeFrom="column">
                  <wp:posOffset>2154555</wp:posOffset>
                </wp:positionH>
                <wp:positionV relativeFrom="paragraph">
                  <wp:posOffset>2552700</wp:posOffset>
                </wp:positionV>
                <wp:extent cx="0" cy="238125"/>
                <wp:effectExtent l="0" t="0" r="19050" b="9525"/>
                <wp:wrapNone/>
                <wp:docPr id="79" name="直線コネク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6393E" id="直線コネクタ 79" o:spid="_x0000_s1026" style="position:absolute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65pt,201pt" to="169.65pt,2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23F275F" wp14:editId="2BD653C9">
                <wp:simplePos x="0" y="0"/>
                <wp:positionH relativeFrom="column">
                  <wp:posOffset>2164080</wp:posOffset>
                </wp:positionH>
                <wp:positionV relativeFrom="paragraph">
                  <wp:posOffset>3190240</wp:posOffset>
                </wp:positionV>
                <wp:extent cx="0" cy="199390"/>
                <wp:effectExtent l="0" t="0" r="19050" b="10160"/>
                <wp:wrapNone/>
                <wp:docPr id="87" name="直線コネクタ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3797F" id="直線コネクタ 87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251.2pt" to="170.4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8590B8D" wp14:editId="6B1D0FA4">
                <wp:simplePos x="0" y="0"/>
                <wp:positionH relativeFrom="column">
                  <wp:posOffset>1706880</wp:posOffset>
                </wp:positionH>
                <wp:positionV relativeFrom="paragraph">
                  <wp:posOffset>3402965</wp:posOffset>
                </wp:positionV>
                <wp:extent cx="866775" cy="0"/>
                <wp:effectExtent l="0" t="0" r="9525" b="19050"/>
                <wp:wrapNone/>
                <wp:docPr id="98" name="直線コネク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5C74A" id="直線コネクタ 98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267.95pt" to="202.6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EDE43D" wp14:editId="4559D419">
                <wp:simplePos x="0" y="0"/>
                <wp:positionH relativeFrom="column">
                  <wp:posOffset>335280</wp:posOffset>
                </wp:positionH>
                <wp:positionV relativeFrom="paragraph">
                  <wp:posOffset>3393440</wp:posOffset>
                </wp:positionV>
                <wp:extent cx="590550" cy="0"/>
                <wp:effectExtent l="0" t="0" r="19050" b="19050"/>
                <wp:wrapNone/>
                <wp:docPr id="97" name="直線コネクタ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F5D83" id="直線コネクタ 97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267.2pt" to="72.9pt,2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22A980E" wp14:editId="571803D0">
                <wp:simplePos x="0" y="0"/>
                <wp:positionH relativeFrom="column">
                  <wp:posOffset>4211955</wp:posOffset>
                </wp:positionH>
                <wp:positionV relativeFrom="paragraph">
                  <wp:posOffset>3402965</wp:posOffset>
                </wp:positionV>
                <wp:extent cx="704850" cy="0"/>
                <wp:effectExtent l="0" t="0" r="19050" b="19050"/>
                <wp:wrapNone/>
                <wp:docPr id="100" name="直線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D7A28" id="直線コネクタ 100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65pt,267.95pt" to="387.1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571B47" wp14:editId="5BBE4F07">
                <wp:simplePos x="0" y="0"/>
                <wp:positionH relativeFrom="column">
                  <wp:posOffset>6355080</wp:posOffset>
                </wp:positionH>
                <wp:positionV relativeFrom="paragraph">
                  <wp:posOffset>3190240</wp:posOffset>
                </wp:positionV>
                <wp:extent cx="0" cy="199390"/>
                <wp:effectExtent l="0" t="0" r="19050" b="10160"/>
                <wp:wrapNone/>
                <wp:docPr id="96" name="直線コネクタ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3E228" id="直線コネクタ 96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4pt,251.2pt" to="500.4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EEAB063" wp14:editId="7C7D8E91">
                <wp:simplePos x="0" y="0"/>
                <wp:positionH relativeFrom="column">
                  <wp:posOffset>6355080</wp:posOffset>
                </wp:positionH>
                <wp:positionV relativeFrom="paragraph">
                  <wp:posOffset>2552700</wp:posOffset>
                </wp:positionV>
                <wp:extent cx="0" cy="238125"/>
                <wp:effectExtent l="0" t="0" r="19050" b="9525"/>
                <wp:wrapNone/>
                <wp:docPr id="82" name="直線コネクタ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0B57B" id="直線コネクタ 82" o:spid="_x0000_s1026" style="position:absolute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4pt,201pt" to="500.4pt,2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7D35140" wp14:editId="00E0F8C5">
                <wp:simplePos x="0" y="0"/>
                <wp:positionH relativeFrom="column">
                  <wp:posOffset>5793106</wp:posOffset>
                </wp:positionH>
                <wp:positionV relativeFrom="paragraph">
                  <wp:posOffset>3402965</wp:posOffset>
                </wp:positionV>
                <wp:extent cx="1323974" cy="0"/>
                <wp:effectExtent l="0" t="0" r="10160" b="19050"/>
                <wp:wrapNone/>
                <wp:docPr id="101" name="直線コネクタ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97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6E19A" id="直線コネクタ 101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15pt,267.95pt" to="560.4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B43C10" wp14:editId="0A7108E2">
                <wp:simplePos x="0" y="0"/>
                <wp:positionH relativeFrom="column">
                  <wp:posOffset>7117080</wp:posOffset>
                </wp:positionH>
                <wp:positionV relativeFrom="paragraph">
                  <wp:posOffset>3400425</wp:posOffset>
                </wp:positionV>
                <wp:extent cx="0" cy="199390"/>
                <wp:effectExtent l="0" t="0" r="19050" b="10160"/>
                <wp:wrapNone/>
                <wp:docPr id="94" name="直線コネクタ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46F00" id="直線コネクタ 94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0.4pt,267.75pt" to="560.4pt,2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E8797" wp14:editId="04547C42">
                <wp:simplePos x="0" y="0"/>
                <wp:positionH relativeFrom="column">
                  <wp:posOffset>6545580</wp:posOffset>
                </wp:positionH>
                <wp:positionV relativeFrom="paragraph">
                  <wp:posOffset>3400425</wp:posOffset>
                </wp:positionV>
                <wp:extent cx="0" cy="199390"/>
                <wp:effectExtent l="0" t="0" r="19050" b="10160"/>
                <wp:wrapNone/>
                <wp:docPr id="93" name="直線コネクタ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5FA86" id="直線コネクタ 93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5.4pt,267.75pt" to="515.4pt,2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2F9FA2" wp14:editId="160BD169">
                <wp:simplePos x="0" y="0"/>
                <wp:positionH relativeFrom="column">
                  <wp:posOffset>5793105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92" name="直線コネクタ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14846C" id="直線コネクタ 9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15pt,267.7pt" to="456.15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6D6E87" wp14:editId="27361287">
                <wp:simplePos x="0" y="0"/>
                <wp:positionH relativeFrom="column">
                  <wp:posOffset>4621530</wp:posOffset>
                </wp:positionH>
                <wp:positionV relativeFrom="paragraph">
                  <wp:posOffset>3190240</wp:posOffset>
                </wp:positionV>
                <wp:extent cx="0" cy="199390"/>
                <wp:effectExtent l="0" t="0" r="19050" b="10160"/>
                <wp:wrapNone/>
                <wp:docPr id="95" name="直線コネクタ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C5CEA" id="直線コネクタ 95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9pt,251.2pt" to="363.9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18495" wp14:editId="7DF8232A">
                <wp:simplePos x="0" y="0"/>
                <wp:positionH relativeFrom="column">
                  <wp:posOffset>4916805</wp:posOffset>
                </wp:positionH>
                <wp:positionV relativeFrom="paragraph">
                  <wp:posOffset>3400425</wp:posOffset>
                </wp:positionV>
                <wp:extent cx="0" cy="199390"/>
                <wp:effectExtent l="0" t="0" r="19050" b="10160"/>
                <wp:wrapNone/>
                <wp:docPr id="91" name="直線コネクタ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8A120" id="直線コネクタ 9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15pt,267.75pt" to="387.15pt,2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69F6B3" wp14:editId="0329EEFF">
                <wp:simplePos x="0" y="0"/>
                <wp:positionH relativeFrom="column">
                  <wp:posOffset>4211955</wp:posOffset>
                </wp:positionH>
                <wp:positionV relativeFrom="paragraph">
                  <wp:posOffset>3399790</wp:posOffset>
                </wp:positionV>
                <wp:extent cx="0" cy="199390"/>
                <wp:effectExtent l="0" t="0" r="19050" b="10160"/>
                <wp:wrapNone/>
                <wp:docPr id="90" name="直線コネク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2BD2C" id="直線コネクタ 9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65pt,267.7pt" to="331.65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AC2686D" wp14:editId="0F2D1BDC">
                <wp:simplePos x="0" y="0"/>
                <wp:positionH relativeFrom="column">
                  <wp:posOffset>3459480</wp:posOffset>
                </wp:positionH>
                <wp:positionV relativeFrom="paragraph">
                  <wp:posOffset>3193415</wp:posOffset>
                </wp:positionV>
                <wp:extent cx="0" cy="409575"/>
                <wp:effectExtent l="0" t="0" r="19050" b="9525"/>
                <wp:wrapNone/>
                <wp:docPr id="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62ED2" id="直線コネクタ 5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4pt,251.45pt" to="272.4pt,2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26D82" wp14:editId="1C8002F9">
                <wp:simplePos x="0" y="0"/>
                <wp:positionH relativeFrom="column">
                  <wp:posOffset>2573655</wp:posOffset>
                </wp:positionH>
                <wp:positionV relativeFrom="paragraph">
                  <wp:posOffset>3400425</wp:posOffset>
                </wp:positionV>
                <wp:extent cx="0" cy="199390"/>
                <wp:effectExtent l="0" t="0" r="19050" b="10160"/>
                <wp:wrapNone/>
                <wp:docPr id="89" name="直線コネクタ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D49FA" id="直線コネクタ 8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65pt,267.75pt" to="202.65pt,2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FECFC3" wp14:editId="4B756CB7">
                <wp:simplePos x="0" y="0"/>
                <wp:positionH relativeFrom="column">
                  <wp:posOffset>1706880</wp:posOffset>
                </wp:positionH>
                <wp:positionV relativeFrom="paragraph">
                  <wp:posOffset>3400425</wp:posOffset>
                </wp:positionV>
                <wp:extent cx="0" cy="199390"/>
                <wp:effectExtent l="0" t="0" r="19050" b="10160"/>
                <wp:wrapNone/>
                <wp:docPr id="88" name="直線コネクタ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C34FF" id="直線コネクタ 88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267.75pt" to="134.4pt,2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2D89280" wp14:editId="79793986">
                <wp:simplePos x="0" y="0"/>
                <wp:positionH relativeFrom="column">
                  <wp:posOffset>925830</wp:posOffset>
                </wp:positionH>
                <wp:positionV relativeFrom="paragraph">
                  <wp:posOffset>3401060</wp:posOffset>
                </wp:positionV>
                <wp:extent cx="0" cy="199390"/>
                <wp:effectExtent l="0" t="0" r="19050" b="10160"/>
                <wp:wrapNone/>
                <wp:docPr id="86" name="直線コネク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8522F" id="直線コネクタ 86" o:spid="_x0000_s1026" style="position:absolute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9pt,267.8pt" to="72.9pt,2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AA0C1CA" wp14:editId="443742D1">
                <wp:simplePos x="0" y="0"/>
                <wp:positionH relativeFrom="column">
                  <wp:posOffset>335280</wp:posOffset>
                </wp:positionH>
                <wp:positionV relativeFrom="paragraph">
                  <wp:posOffset>3390900</wp:posOffset>
                </wp:positionV>
                <wp:extent cx="0" cy="199390"/>
                <wp:effectExtent l="0" t="0" r="19050" b="10160"/>
                <wp:wrapNone/>
                <wp:docPr id="85" name="直線コネクタ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E5031" id="直線コネクタ 85" o:spid="_x0000_s1026" style="position:absolute;flip: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267pt" to="26.4pt,2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70B1D00" wp14:editId="20645102">
                <wp:simplePos x="0" y="0"/>
                <wp:positionH relativeFrom="column">
                  <wp:posOffset>678180</wp:posOffset>
                </wp:positionH>
                <wp:positionV relativeFrom="paragraph">
                  <wp:posOffset>3190240</wp:posOffset>
                </wp:positionV>
                <wp:extent cx="0" cy="199390"/>
                <wp:effectExtent l="0" t="0" r="19050" b="10160"/>
                <wp:wrapNone/>
                <wp:docPr id="84" name="直線コネクタ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B3159" id="直線コネクタ 84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251.2pt" to="53.4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" strokecolor="black [3213]" strokeweight="1pt"/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4384828F" wp14:editId="4D9170B4">
                <wp:simplePos x="0" y="0"/>
                <wp:positionH relativeFrom="column">
                  <wp:posOffset>5345430</wp:posOffset>
                </wp:positionH>
                <wp:positionV relativeFrom="paragraph">
                  <wp:posOffset>2793365</wp:posOffset>
                </wp:positionV>
                <wp:extent cx="2019300" cy="400050"/>
                <wp:effectExtent l="0" t="0" r="19050" b="19050"/>
                <wp:wrapNone/>
                <wp:docPr id="59" name="正方形/長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xu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ấ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h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à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828F" id="正方形/長方形 59" o:spid="_x0000_s1043" style="position:absolute;margin-left:420.9pt;margin-top:219.95pt;width:159pt;height:31.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xu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ấ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h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à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ng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407360" behindDoc="0" locked="0" layoutInCell="1" allowOverlap="1" wp14:anchorId="60254157" wp14:editId="10489BF2">
                <wp:simplePos x="0" y="0"/>
                <wp:positionH relativeFrom="column">
                  <wp:posOffset>3964304</wp:posOffset>
                </wp:positionH>
                <wp:positionV relativeFrom="paragraph">
                  <wp:posOffset>2793365</wp:posOffset>
                </wp:positionV>
                <wp:extent cx="1308735" cy="400050"/>
                <wp:effectExtent l="0" t="0" r="24765" b="19050"/>
                <wp:wrapNone/>
                <wp:docPr id="55" name="正方形/長方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735" cy="400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ti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đ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54157" id="正方形/長方形 55" o:spid="_x0000_s1044" style="position:absolute;margin-left:312.15pt;margin-top:219.95pt;width:103.05pt;height:31.5pt;z-index:25140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" fillcolor="#b6dde8 [1304]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ti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đ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ộ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C93579F" wp14:editId="4B955E41">
                <wp:simplePos x="0" y="0"/>
                <wp:positionH relativeFrom="column">
                  <wp:posOffset>3049270</wp:posOffset>
                </wp:positionH>
                <wp:positionV relativeFrom="paragraph">
                  <wp:posOffset>3602990</wp:posOffset>
                </wp:positionV>
                <wp:extent cx="828675" cy="400050"/>
                <wp:effectExtent l="0" t="0" r="28575" b="1905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F91" w:rsidRPr="00B61036" w:rsidRDefault="001D1DAD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ki</w:t>
                            </w:r>
                            <w:r w:rsidRPr="001D1DAD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ể</w:t>
                            </w:r>
                            <w:r w:rsidRPr="001D1DAD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m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3579F" id="正方形/長方形 4" o:spid="_x0000_s1045" style="position:absolute;margin-left:240.1pt;margin-top:283.7pt;width:65.25pt;height:31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" strokecolor="black [3213]" strokeweight="1pt">
                <v:textbox>
                  <w:txbxContent>
                    <w:p w:rsidR="006F2F91" w:rsidRPr="00B61036" w:rsidRDefault="001D1DAD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ki</w:t>
                      </w:r>
                      <w:r w:rsidRPr="001D1DAD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ể</w:t>
                      </w:r>
                      <w:r w:rsidRPr="001D1DAD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m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tra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3C4DC83E" wp14:editId="0F07CA31">
                <wp:simplePos x="0" y="0"/>
                <wp:positionH relativeFrom="column">
                  <wp:posOffset>3049905</wp:posOffset>
                </wp:positionH>
                <wp:positionV relativeFrom="paragraph">
                  <wp:posOffset>2793365</wp:posOffset>
                </wp:positionV>
                <wp:extent cx="828675" cy="400050"/>
                <wp:effectExtent l="0" t="0" r="28575" b="19050"/>
                <wp:wrapNone/>
                <wp:docPr id="58" name="正方形/長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EA7" w:rsidRPr="00B61036" w:rsidRDefault="0030009B" w:rsidP="00C05EA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ch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ấ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ượng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DC83E" id="正方形/長方形 58" o:spid="_x0000_s1046" style="position:absolute;margin-left:240.15pt;margin-top:219.95pt;width:65.25pt;height:31.5pt;z-index: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" strokecolor="black [3213]" strokeweight="1pt">
                <v:textbox>
                  <w:txbxContent>
                    <w:p w:rsidR="00C05EA7" w:rsidRPr="00B61036" w:rsidRDefault="0030009B" w:rsidP="00C05EA7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ch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ấ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ượng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379712" behindDoc="0" locked="0" layoutInCell="1" allowOverlap="1" wp14:anchorId="38E48135" wp14:editId="313DAC11">
                <wp:simplePos x="0" y="0"/>
                <wp:positionH relativeFrom="column">
                  <wp:posOffset>1287780</wp:posOffset>
                </wp:positionH>
                <wp:positionV relativeFrom="paragraph">
                  <wp:posOffset>2793365</wp:posOffset>
                </wp:positionV>
                <wp:extent cx="1672590" cy="400050"/>
                <wp:effectExtent l="0" t="0" r="22860" b="19050"/>
                <wp:wrapNone/>
                <wp:docPr id="52" name="正方形/長方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400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15F" w:rsidRPr="00B61036" w:rsidRDefault="0030009B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qu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ả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l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ý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c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ô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ng 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đ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o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ạ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48135" id="正方形/長方形 52" o:spid="_x0000_s1047" style="position:absolute;margin-left:101.4pt;margin-top:219.95pt;width:131.7pt;height:31.5pt;z-index:25137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" fillcolor="#b6dde8 [1304]" strokecolor="black [3213]" strokeweight="1pt">
                <v:textbox>
                  <w:txbxContent>
                    <w:p w:rsidR="000C515F" w:rsidRPr="00B61036" w:rsidRDefault="0030009B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qu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ả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l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ý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c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ô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ng 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đ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o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ạ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BF331A">
        <mc:AlternateContent>
          <mc:Choice Requires="wps">
            <w:drawing>
              <wp:anchor distT="0" distB="0" distL="114300" distR="114300" simplePos="0" relativeHeight="251374592" behindDoc="0" locked="0" layoutInCell="1" allowOverlap="1" wp14:anchorId="18A21D8B" wp14:editId="1E542CC6">
                <wp:simplePos x="0" y="0"/>
                <wp:positionH relativeFrom="column">
                  <wp:posOffset>66040</wp:posOffset>
                </wp:positionH>
                <wp:positionV relativeFrom="paragraph">
                  <wp:posOffset>3599815</wp:posOffset>
                </wp:positionV>
                <wp:extent cx="527050" cy="400050"/>
                <wp:effectExtent l="0" t="0" r="25400" b="19050"/>
                <wp:wrapNone/>
                <wp:docPr id="51" name="正方形/長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000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15F" w:rsidRPr="00B61036" w:rsidRDefault="0030009B" w:rsidP="000C515F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or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21D8B" id="正方形/長方形 51" o:spid="_x0000_s1048" style="position:absolute;margin-left:5.2pt;margin-top:283.45pt;width:41.5pt;height:31.5pt;z-index: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" fillcolor="#d6e3bc [1302]" strokecolor="black [3213]" strokeweight="1pt">
                <v:textbox>
                  <w:txbxContent>
                    <w:p w:rsidR="000C515F" w:rsidRPr="00B61036" w:rsidRDefault="0030009B" w:rsidP="000C515F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or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der</w:t>
                      </w:r>
                    </w:p>
                  </w:txbxContent>
                </v:textbox>
              </v:rect>
            </w:pict>
          </mc:Fallback>
        </mc:AlternateContent>
      </w:r>
      <w:r w:rsidR="006F2F91"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467928" wp14:editId="10A2A31D">
                <wp:simplePos x="0" y="0"/>
                <wp:positionH relativeFrom="column">
                  <wp:posOffset>3345180</wp:posOffset>
                </wp:positionH>
                <wp:positionV relativeFrom="paragraph">
                  <wp:posOffset>142240</wp:posOffset>
                </wp:positionV>
                <wp:extent cx="723900" cy="400050"/>
                <wp:effectExtent l="0" t="0" r="19050" b="1905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F91" w:rsidRPr="00B61036" w:rsidRDefault="006F2F91" w:rsidP="00C43A4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原価管理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7928" id="正方形/長方形 3" o:spid="_x0000_s1049" style="position:absolute;margin-left:263.4pt;margin-top:11.2pt;width:57pt;height:31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" fillcolor="#d8d8d8 [2732]" strokecolor="black [3213]" strokeweight="1pt">
                <v:textbox>
                  <w:txbxContent>
                    <w:p w:rsidR="006F2F91" w:rsidRPr="00B61036" w:rsidRDefault="006F2F91" w:rsidP="00C43A4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原価管理</w:t>
                      </w:r>
                    </w:p>
                  </w:txbxContent>
                </v:textbox>
              </v:rect>
            </w:pict>
          </mc:Fallback>
        </mc:AlternateContent>
      </w:r>
      <w:r w:rsidR="006F2F91"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58501F" wp14:editId="3906A521">
                <wp:simplePos x="0" y="0"/>
                <wp:positionH relativeFrom="column">
                  <wp:posOffset>2526030</wp:posOffset>
                </wp:positionH>
                <wp:positionV relativeFrom="paragraph">
                  <wp:posOffset>142240</wp:posOffset>
                </wp:positionV>
                <wp:extent cx="723900" cy="400050"/>
                <wp:effectExtent l="0" t="0" r="19050" b="1905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F91" w:rsidRPr="00B61036" w:rsidRDefault="006F2F91" w:rsidP="00C43A4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ＮＣ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8501F" id="正方形/長方形 2" o:spid="_x0000_s1050" style="position:absolute;margin-left:198.9pt;margin-top:11.2pt;width:57pt;height:31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" fillcolor="#d8d8d8 [2732]" strokecolor="black [3213]" strokeweight="1pt">
                <v:textbox>
                  <w:txbxContent>
                    <w:p w:rsidR="006F2F91" w:rsidRPr="00B61036" w:rsidRDefault="006F2F91" w:rsidP="00C43A4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ＮＣ</w:t>
                      </w:r>
                    </w:p>
                  </w:txbxContent>
                </v:textbox>
              </v:rect>
            </w:pict>
          </mc:Fallback>
        </mc:AlternateContent>
      </w:r>
      <w:r w:rsidR="006F2F91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EF9C418" wp14:editId="5EE4B624">
                <wp:simplePos x="0" y="0"/>
                <wp:positionH relativeFrom="column">
                  <wp:posOffset>1706880</wp:posOffset>
                </wp:positionH>
                <wp:positionV relativeFrom="paragraph">
                  <wp:posOffset>142240</wp:posOffset>
                </wp:positionV>
                <wp:extent cx="723900" cy="400050"/>
                <wp:effectExtent l="0" t="0" r="19050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F91" w:rsidRPr="00B61036" w:rsidRDefault="006F2F91" w:rsidP="00C43A4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取合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9C418" id="正方形/長方形 1" o:spid="_x0000_s1051" style="position:absolute;margin-left:134.4pt;margin-top:11.2pt;width:57pt;height:3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" fillcolor="#d8d8d8 [2732]" strokecolor="black [3213]" strokeweight="1pt">
                <v:textbox>
                  <w:txbxContent>
                    <w:p w:rsidR="006F2F91" w:rsidRPr="00B61036" w:rsidRDefault="006F2F91" w:rsidP="00C43A4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取合</w:t>
                      </w:r>
                    </w:p>
                  </w:txbxContent>
                </v:textbox>
              </v:rect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72C72BA" wp14:editId="4F39EF69">
                <wp:simplePos x="0" y="0"/>
                <wp:positionH relativeFrom="column">
                  <wp:posOffset>830580</wp:posOffset>
                </wp:positionH>
                <wp:positionV relativeFrom="paragraph">
                  <wp:posOffset>1351915</wp:posOffset>
                </wp:positionV>
                <wp:extent cx="0" cy="208915"/>
                <wp:effectExtent l="0" t="0" r="19050" b="19685"/>
                <wp:wrapNone/>
                <wp:docPr id="102" name="直線コネク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9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19C4F" id="直線コネクタ 102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106.45pt" to="65.4pt,1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" strokecolor="black [3213]" strokeweight="1pt"/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7CA25E91" wp14:editId="7C12CF31">
                <wp:simplePos x="0" y="0"/>
                <wp:positionH relativeFrom="column">
                  <wp:posOffset>59055</wp:posOffset>
                </wp:positionH>
                <wp:positionV relativeFrom="paragraph">
                  <wp:posOffset>951865</wp:posOffset>
                </wp:positionV>
                <wp:extent cx="1533525" cy="400050"/>
                <wp:effectExtent l="0" t="0" r="28575" b="19050"/>
                <wp:wrapNone/>
                <wp:docPr id="64" name="正方形/長方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00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3A43" w:rsidRPr="00B61036" w:rsidRDefault="0030009B" w:rsidP="00C43A4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L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i</w:t>
                            </w:r>
                            <w:r w:rsidRPr="0030009B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ê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n k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t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 xml:space="preserve"> d</w:t>
                            </w:r>
                            <w:r w:rsidRPr="0030009B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25E91" id="正方形/長方形 64" o:spid="_x0000_s1052" style="position:absolute;margin-left:4.65pt;margin-top:74.95pt;width:120.75pt;height:31.5pt;z-index: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" fillcolor="#b6dde8 [1304]" strokecolor="black [3213]" strokeweight="1pt">
                <v:textbox>
                  <w:txbxContent>
                    <w:p w:rsidR="00C43A43" w:rsidRPr="00B61036" w:rsidRDefault="0030009B" w:rsidP="00C43A4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L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i</w:t>
                      </w:r>
                      <w:r w:rsidRPr="0030009B"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ê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n k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t</w:t>
                      </w:r>
                      <w:r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 xml:space="preserve"> d</w:t>
                      </w:r>
                      <w:r w:rsidRPr="0030009B"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  <w:t>ata</w:t>
                      </w:r>
                    </w:p>
                  </w:txbxContent>
                </v:textbox>
              </v:rect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78A38801" wp14:editId="34A57C49">
                <wp:simplePos x="0" y="0"/>
                <wp:positionH relativeFrom="column">
                  <wp:posOffset>830580</wp:posOffset>
                </wp:positionH>
                <wp:positionV relativeFrom="paragraph">
                  <wp:posOffset>742315</wp:posOffset>
                </wp:positionV>
                <wp:extent cx="0" cy="208915"/>
                <wp:effectExtent l="0" t="0" r="19050" b="19685"/>
                <wp:wrapNone/>
                <wp:docPr id="70" name="直線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9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C3033" id="直線コネクタ 70" o:spid="_x0000_s1026" style="position:absolute;flip:y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58.45pt" to="65.4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" strokecolor="black [3213]" strokeweight="1pt"/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4B9DC1FA" wp14:editId="7E277C44">
                <wp:simplePos x="0" y="0"/>
                <wp:positionH relativeFrom="column">
                  <wp:posOffset>878205</wp:posOffset>
                </wp:positionH>
                <wp:positionV relativeFrom="paragraph">
                  <wp:posOffset>142240</wp:posOffset>
                </wp:positionV>
                <wp:extent cx="723900" cy="400050"/>
                <wp:effectExtent l="0" t="0" r="19050" b="19050"/>
                <wp:wrapNone/>
                <wp:docPr id="65" name="正方形/長方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3A43" w:rsidRPr="00B61036" w:rsidRDefault="0030009B" w:rsidP="00C43A4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th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i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ết</w:t>
                            </w:r>
                            <w:r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 xml:space="preserve"> k</w:t>
                            </w:r>
                            <w:r w:rsidRPr="0030009B">
                              <w:rPr>
                                <w:rFonts w:ascii="Calibri" w:eastAsiaTheme="majorEastAsia" w:hAnsi="Calibri" w:cs="Calibri"/>
                                <w:color w:val="000000" w:themeColor="text1"/>
                              </w:rPr>
                              <w:t>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DC1FA" id="正方形/長方形 65" o:spid="_x0000_s1053" style="position:absolute;margin-left:69.15pt;margin-top:11.2pt;width:57pt;height:31.5pt;z-index: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" fillcolor="#d8d8d8 [2732]" strokecolor="black [3213]" strokeweight="1pt">
                <v:textbox>
                  <w:txbxContent>
                    <w:p w:rsidR="00C43A43" w:rsidRPr="00B61036" w:rsidRDefault="0030009B" w:rsidP="00C43A43">
                      <w:pPr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</w:rPr>
                        <w:t>th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i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ết</w:t>
                      </w:r>
                      <w:r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 xml:space="preserve"> k</w:t>
                      </w:r>
                      <w:r w:rsidRPr="0030009B">
                        <w:rPr>
                          <w:rFonts w:ascii="Calibri" w:eastAsiaTheme="majorEastAsia" w:hAnsi="Calibri" w:cs="Calibri"/>
                          <w:color w:val="000000" w:themeColor="text1"/>
                        </w:rPr>
                        <w:t>ế</w:t>
                      </w:r>
                    </w:p>
                  </w:txbxContent>
                </v:textbox>
              </v:rect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D1127A" wp14:editId="20BEAF29">
                <wp:simplePos x="0" y="0"/>
                <wp:positionH relativeFrom="column">
                  <wp:posOffset>401955</wp:posOffset>
                </wp:positionH>
                <wp:positionV relativeFrom="paragraph">
                  <wp:posOffset>742315</wp:posOffset>
                </wp:positionV>
                <wp:extent cx="838200" cy="0"/>
                <wp:effectExtent l="0" t="0" r="1905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B44DB" id="直線コネクタ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58.45pt" to="97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" strokecolor="black [3213]" strokeweight="1pt"/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526D65" wp14:editId="4B3B89B1">
                <wp:simplePos x="0" y="0"/>
                <wp:positionH relativeFrom="column">
                  <wp:posOffset>401955</wp:posOffset>
                </wp:positionH>
                <wp:positionV relativeFrom="paragraph">
                  <wp:posOffset>542290</wp:posOffset>
                </wp:positionV>
                <wp:extent cx="0" cy="199390"/>
                <wp:effectExtent l="0" t="0" r="19050" b="10160"/>
                <wp:wrapNone/>
                <wp:docPr id="68" name="直線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B7B61" id="直線コネクタ 68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42.7pt" to="31.6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" strokecolor="black [3213]" strokeweight="1pt"/>
            </w:pict>
          </mc:Fallback>
        </mc:AlternateContent>
      </w:r>
      <w:r w:rsidR="00825A16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1E2883" wp14:editId="0E0501EF">
                <wp:simplePos x="0" y="0"/>
                <wp:positionH relativeFrom="column">
                  <wp:posOffset>1240155</wp:posOffset>
                </wp:positionH>
                <wp:positionV relativeFrom="paragraph">
                  <wp:posOffset>542290</wp:posOffset>
                </wp:positionV>
                <wp:extent cx="0" cy="199390"/>
                <wp:effectExtent l="0" t="0" r="19050" b="10160"/>
                <wp:wrapNone/>
                <wp:docPr id="69" name="直線コネク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2D896" id="直線コネクタ 69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5pt,42.7pt" to="97.6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" strokecolor="black [3213]" strokeweight="1pt"/>
            </w:pict>
          </mc:Fallback>
        </mc:AlternateContent>
      </w:r>
    </w:p>
    <w:sectPr w:rsidR="00D1018F" w:rsidSect="00424A93">
      <w:footerReference w:type="default" r:id="rId8"/>
      <w:pgSz w:w="16838" w:h="11906" w:orient="landscape" w:code="9"/>
      <w:pgMar w:top="851" w:right="709" w:bottom="567" w:left="567" w:header="142" w:footer="510" w:gutter="0"/>
      <w:cols w:space="720"/>
      <w:docGrid w:type="linesAndChars" w:linePitch="290" w:charSpace="-39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28D" w:rsidRDefault="0098728D">
      <w:r>
        <w:separator/>
      </w:r>
    </w:p>
  </w:endnote>
  <w:endnote w:type="continuationSeparator" w:id="0">
    <w:p w:rsidR="0098728D" w:rsidRDefault="0098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FE3" w:rsidRDefault="00E67FE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28D" w:rsidRDefault="0098728D">
      <w:r>
        <w:separator/>
      </w:r>
    </w:p>
  </w:footnote>
  <w:footnote w:type="continuationSeparator" w:id="0">
    <w:p w:rsidR="0098728D" w:rsidRDefault="00987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FDA"/>
    <w:multiLevelType w:val="hybridMultilevel"/>
    <w:tmpl w:val="E2264D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77318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1E6853"/>
    <w:multiLevelType w:val="hybridMultilevel"/>
    <w:tmpl w:val="11681A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D73FF4"/>
    <w:multiLevelType w:val="hybridMultilevel"/>
    <w:tmpl w:val="27F0A6A6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C430734"/>
    <w:multiLevelType w:val="hybridMultilevel"/>
    <w:tmpl w:val="08EA59E0"/>
    <w:lvl w:ilvl="0" w:tplc="6702440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DFD427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08F7093"/>
    <w:multiLevelType w:val="multilevel"/>
    <w:tmpl w:val="F58A55E8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5B329FD"/>
    <w:multiLevelType w:val="hybridMultilevel"/>
    <w:tmpl w:val="13C6E9E8"/>
    <w:lvl w:ilvl="0" w:tplc="FC12F3D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7F265AC"/>
    <w:multiLevelType w:val="hybridMultilevel"/>
    <w:tmpl w:val="877C114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180B0592"/>
    <w:multiLevelType w:val="hybridMultilevel"/>
    <w:tmpl w:val="F1EA3A96"/>
    <w:lvl w:ilvl="0" w:tplc="E8FC977C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B3963B6"/>
    <w:multiLevelType w:val="hybridMultilevel"/>
    <w:tmpl w:val="89DAE27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EA05C7B"/>
    <w:multiLevelType w:val="hybridMultilevel"/>
    <w:tmpl w:val="5806451E"/>
    <w:lvl w:ilvl="0" w:tplc="4C20E70A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1293F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7DE72EA"/>
    <w:multiLevelType w:val="hybridMultilevel"/>
    <w:tmpl w:val="B12C5866"/>
    <w:lvl w:ilvl="0" w:tplc="AA8E93B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C274B5"/>
    <w:multiLevelType w:val="hybridMultilevel"/>
    <w:tmpl w:val="6B7C0902"/>
    <w:lvl w:ilvl="0" w:tplc="9AA89A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B6F5E1F"/>
    <w:multiLevelType w:val="hybridMultilevel"/>
    <w:tmpl w:val="461627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CE02975"/>
    <w:multiLevelType w:val="hybridMultilevel"/>
    <w:tmpl w:val="651EA1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5A2B67"/>
    <w:multiLevelType w:val="multilevel"/>
    <w:tmpl w:val="339897CA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4FC04F20"/>
    <w:multiLevelType w:val="hybridMultilevel"/>
    <w:tmpl w:val="17A46D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6871B4"/>
    <w:multiLevelType w:val="hybridMultilevel"/>
    <w:tmpl w:val="8C7CE2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29727EC"/>
    <w:multiLevelType w:val="hybridMultilevel"/>
    <w:tmpl w:val="8BA004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6C04D17"/>
    <w:multiLevelType w:val="hybridMultilevel"/>
    <w:tmpl w:val="4F7C9C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7812712"/>
    <w:multiLevelType w:val="hybridMultilevel"/>
    <w:tmpl w:val="31C4B3AC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AFB2724"/>
    <w:multiLevelType w:val="hybridMultilevel"/>
    <w:tmpl w:val="9BE4F8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60EC1A5B"/>
    <w:multiLevelType w:val="hybridMultilevel"/>
    <w:tmpl w:val="E3B07388"/>
    <w:lvl w:ilvl="0" w:tplc="4C20E70A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64F314A9"/>
    <w:multiLevelType w:val="hybridMultilevel"/>
    <w:tmpl w:val="988833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92B598B"/>
    <w:multiLevelType w:val="hybridMultilevel"/>
    <w:tmpl w:val="007280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A9E0F26"/>
    <w:multiLevelType w:val="hybridMultilevel"/>
    <w:tmpl w:val="463CFCFA"/>
    <w:lvl w:ilvl="0" w:tplc="C3AC1D7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FE61E22"/>
    <w:multiLevelType w:val="hybridMultilevel"/>
    <w:tmpl w:val="9716AF3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5034AEB"/>
    <w:multiLevelType w:val="hybridMultilevel"/>
    <w:tmpl w:val="343A0C32"/>
    <w:lvl w:ilvl="0" w:tplc="2C76F4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7741514D"/>
    <w:multiLevelType w:val="hybridMultilevel"/>
    <w:tmpl w:val="A2FAEA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7990652"/>
    <w:multiLevelType w:val="hybridMultilevel"/>
    <w:tmpl w:val="FAD205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F890ED6"/>
    <w:multiLevelType w:val="hybridMultilevel"/>
    <w:tmpl w:val="D7E6552C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0"/>
  </w:num>
  <w:num w:numId="2">
    <w:abstractNumId w:val="4"/>
  </w:num>
  <w:num w:numId="3">
    <w:abstractNumId w:val="14"/>
  </w:num>
  <w:num w:numId="4">
    <w:abstractNumId w:val="29"/>
  </w:num>
  <w:num w:numId="5">
    <w:abstractNumId w:val="0"/>
  </w:num>
  <w:num w:numId="6">
    <w:abstractNumId w:val="2"/>
  </w:num>
  <w:num w:numId="7">
    <w:abstractNumId w:val="10"/>
  </w:num>
  <w:num w:numId="8">
    <w:abstractNumId w:val="26"/>
  </w:num>
  <w:num w:numId="9">
    <w:abstractNumId w:val="8"/>
  </w:num>
  <w:num w:numId="10">
    <w:abstractNumId w:val="19"/>
  </w:num>
  <w:num w:numId="11">
    <w:abstractNumId w:val="23"/>
  </w:num>
  <w:num w:numId="12">
    <w:abstractNumId w:val="20"/>
  </w:num>
  <w:num w:numId="13">
    <w:abstractNumId w:val="9"/>
  </w:num>
  <w:num w:numId="14">
    <w:abstractNumId w:val="15"/>
  </w:num>
  <w:num w:numId="15">
    <w:abstractNumId w:val="7"/>
  </w:num>
  <w:num w:numId="16">
    <w:abstractNumId w:val="24"/>
  </w:num>
  <w:num w:numId="17">
    <w:abstractNumId w:val="13"/>
  </w:num>
  <w:num w:numId="18">
    <w:abstractNumId w:val="11"/>
  </w:num>
  <w:num w:numId="19">
    <w:abstractNumId w:val="21"/>
  </w:num>
  <w:num w:numId="20">
    <w:abstractNumId w:val="3"/>
  </w:num>
  <w:num w:numId="21">
    <w:abstractNumId w:val="27"/>
  </w:num>
  <w:num w:numId="22">
    <w:abstractNumId w:val="22"/>
  </w:num>
  <w:num w:numId="23">
    <w:abstractNumId w:val="32"/>
  </w:num>
  <w:num w:numId="24">
    <w:abstractNumId w:val="25"/>
  </w:num>
  <w:num w:numId="25">
    <w:abstractNumId w:val="16"/>
  </w:num>
  <w:num w:numId="26">
    <w:abstractNumId w:val="31"/>
  </w:num>
  <w:num w:numId="27">
    <w:abstractNumId w:val="28"/>
  </w:num>
  <w:num w:numId="28">
    <w:abstractNumId w:val="18"/>
  </w:num>
  <w:num w:numId="29">
    <w:abstractNumId w:val="17"/>
  </w:num>
  <w:num w:numId="30">
    <w:abstractNumId w:val="1"/>
  </w:num>
  <w:num w:numId="31">
    <w:abstractNumId w:val="12"/>
  </w:num>
  <w:num w:numId="32">
    <w:abstractNumId w:val="5"/>
  </w:num>
  <w:num w:numId="33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1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 fill="f" fillcolor="white">
      <v:fill color="white" color2="silver" on="f" focusposition=".5,.5" focussize="" focus="100%" type="gradientRadial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3DA"/>
    <w:rsid w:val="0002758D"/>
    <w:rsid w:val="00037B3E"/>
    <w:rsid w:val="00051F34"/>
    <w:rsid w:val="000723DF"/>
    <w:rsid w:val="000807FE"/>
    <w:rsid w:val="00081035"/>
    <w:rsid w:val="000A10B5"/>
    <w:rsid w:val="000A7020"/>
    <w:rsid w:val="000B5ACD"/>
    <w:rsid w:val="000C09A8"/>
    <w:rsid w:val="000C42D7"/>
    <w:rsid w:val="000C515F"/>
    <w:rsid w:val="001226B0"/>
    <w:rsid w:val="001310C7"/>
    <w:rsid w:val="001423A5"/>
    <w:rsid w:val="0014438E"/>
    <w:rsid w:val="00161116"/>
    <w:rsid w:val="001651C4"/>
    <w:rsid w:val="00165CA5"/>
    <w:rsid w:val="0019084A"/>
    <w:rsid w:val="0019674A"/>
    <w:rsid w:val="001A2705"/>
    <w:rsid w:val="001B6DFA"/>
    <w:rsid w:val="001D01A6"/>
    <w:rsid w:val="001D1DAD"/>
    <w:rsid w:val="001D3E9E"/>
    <w:rsid w:val="001D63F7"/>
    <w:rsid w:val="001E3F0B"/>
    <w:rsid w:val="001E42EB"/>
    <w:rsid w:val="001E5AC9"/>
    <w:rsid w:val="001E6923"/>
    <w:rsid w:val="001F59B1"/>
    <w:rsid w:val="00224585"/>
    <w:rsid w:val="00242683"/>
    <w:rsid w:val="0024347A"/>
    <w:rsid w:val="00244401"/>
    <w:rsid w:val="002534CE"/>
    <w:rsid w:val="00261B68"/>
    <w:rsid w:val="002A3B17"/>
    <w:rsid w:val="002A678D"/>
    <w:rsid w:val="002B1261"/>
    <w:rsid w:val="002C38EC"/>
    <w:rsid w:val="002D6651"/>
    <w:rsid w:val="002E6176"/>
    <w:rsid w:val="002F578A"/>
    <w:rsid w:val="0030009B"/>
    <w:rsid w:val="00310D7C"/>
    <w:rsid w:val="00345215"/>
    <w:rsid w:val="00345244"/>
    <w:rsid w:val="00356FAF"/>
    <w:rsid w:val="00366B56"/>
    <w:rsid w:val="003703DA"/>
    <w:rsid w:val="0037615B"/>
    <w:rsid w:val="0038368B"/>
    <w:rsid w:val="00394191"/>
    <w:rsid w:val="00395475"/>
    <w:rsid w:val="00397C79"/>
    <w:rsid w:val="003A5B82"/>
    <w:rsid w:val="003B7F5E"/>
    <w:rsid w:val="003C0EEE"/>
    <w:rsid w:val="003D29CA"/>
    <w:rsid w:val="003E41B2"/>
    <w:rsid w:val="003E6446"/>
    <w:rsid w:val="003F46B3"/>
    <w:rsid w:val="0042105E"/>
    <w:rsid w:val="00423785"/>
    <w:rsid w:val="00424A93"/>
    <w:rsid w:val="00424B71"/>
    <w:rsid w:val="004411A8"/>
    <w:rsid w:val="00442A40"/>
    <w:rsid w:val="00462DBF"/>
    <w:rsid w:val="00462E60"/>
    <w:rsid w:val="00470B90"/>
    <w:rsid w:val="00476AED"/>
    <w:rsid w:val="004A766D"/>
    <w:rsid w:val="004B2C17"/>
    <w:rsid w:val="004D1815"/>
    <w:rsid w:val="004D2115"/>
    <w:rsid w:val="004D3D87"/>
    <w:rsid w:val="004D7C7F"/>
    <w:rsid w:val="004E6716"/>
    <w:rsid w:val="004F107A"/>
    <w:rsid w:val="00502773"/>
    <w:rsid w:val="005232B6"/>
    <w:rsid w:val="0052743A"/>
    <w:rsid w:val="00530F4E"/>
    <w:rsid w:val="00532812"/>
    <w:rsid w:val="005377DF"/>
    <w:rsid w:val="0055196B"/>
    <w:rsid w:val="00566DCF"/>
    <w:rsid w:val="00594E83"/>
    <w:rsid w:val="0059654B"/>
    <w:rsid w:val="005C5399"/>
    <w:rsid w:val="005D1EFD"/>
    <w:rsid w:val="005D3622"/>
    <w:rsid w:val="005E27FA"/>
    <w:rsid w:val="006173CF"/>
    <w:rsid w:val="00623D1E"/>
    <w:rsid w:val="00630258"/>
    <w:rsid w:val="00643237"/>
    <w:rsid w:val="00650B40"/>
    <w:rsid w:val="0065669B"/>
    <w:rsid w:val="00673A3B"/>
    <w:rsid w:val="0067716D"/>
    <w:rsid w:val="00685B34"/>
    <w:rsid w:val="00686149"/>
    <w:rsid w:val="00694599"/>
    <w:rsid w:val="00697D29"/>
    <w:rsid w:val="006B1544"/>
    <w:rsid w:val="006C2952"/>
    <w:rsid w:val="006E1B8B"/>
    <w:rsid w:val="006F0A53"/>
    <w:rsid w:val="006F2F91"/>
    <w:rsid w:val="0070103B"/>
    <w:rsid w:val="007103AD"/>
    <w:rsid w:val="00713EC6"/>
    <w:rsid w:val="007238D5"/>
    <w:rsid w:val="00725119"/>
    <w:rsid w:val="00741DBF"/>
    <w:rsid w:val="007500D4"/>
    <w:rsid w:val="00761685"/>
    <w:rsid w:val="00762A42"/>
    <w:rsid w:val="007645FA"/>
    <w:rsid w:val="00774AE9"/>
    <w:rsid w:val="00777148"/>
    <w:rsid w:val="00784228"/>
    <w:rsid w:val="007A3878"/>
    <w:rsid w:val="007A61AD"/>
    <w:rsid w:val="007B2606"/>
    <w:rsid w:val="007B595D"/>
    <w:rsid w:val="007C5A5E"/>
    <w:rsid w:val="007D19BE"/>
    <w:rsid w:val="007D1F31"/>
    <w:rsid w:val="007E3B95"/>
    <w:rsid w:val="007E3C07"/>
    <w:rsid w:val="007E3DFD"/>
    <w:rsid w:val="007E6554"/>
    <w:rsid w:val="00803116"/>
    <w:rsid w:val="00804954"/>
    <w:rsid w:val="00813E75"/>
    <w:rsid w:val="00825A16"/>
    <w:rsid w:val="008312E6"/>
    <w:rsid w:val="008442FB"/>
    <w:rsid w:val="00856248"/>
    <w:rsid w:val="00867D62"/>
    <w:rsid w:val="00880E00"/>
    <w:rsid w:val="00886A72"/>
    <w:rsid w:val="00890C27"/>
    <w:rsid w:val="008934EF"/>
    <w:rsid w:val="00895495"/>
    <w:rsid w:val="008B184D"/>
    <w:rsid w:val="008C2E2C"/>
    <w:rsid w:val="008E203F"/>
    <w:rsid w:val="008F13AB"/>
    <w:rsid w:val="00905B25"/>
    <w:rsid w:val="00907590"/>
    <w:rsid w:val="00916E87"/>
    <w:rsid w:val="00925141"/>
    <w:rsid w:val="00927A1F"/>
    <w:rsid w:val="00936485"/>
    <w:rsid w:val="00942A3C"/>
    <w:rsid w:val="00954D76"/>
    <w:rsid w:val="00975ECD"/>
    <w:rsid w:val="00977619"/>
    <w:rsid w:val="009839E6"/>
    <w:rsid w:val="00986943"/>
    <w:rsid w:val="0098728D"/>
    <w:rsid w:val="009A053E"/>
    <w:rsid w:val="009D52DD"/>
    <w:rsid w:val="009E3638"/>
    <w:rsid w:val="009E5F47"/>
    <w:rsid w:val="00A145B3"/>
    <w:rsid w:val="00A1524C"/>
    <w:rsid w:val="00A27D56"/>
    <w:rsid w:val="00A301D2"/>
    <w:rsid w:val="00A34BA3"/>
    <w:rsid w:val="00A36C7B"/>
    <w:rsid w:val="00A47558"/>
    <w:rsid w:val="00A61C53"/>
    <w:rsid w:val="00A8090E"/>
    <w:rsid w:val="00A8657A"/>
    <w:rsid w:val="00AA6AF3"/>
    <w:rsid w:val="00AD4F54"/>
    <w:rsid w:val="00AD51CB"/>
    <w:rsid w:val="00AF6F4A"/>
    <w:rsid w:val="00AF7F18"/>
    <w:rsid w:val="00B13D19"/>
    <w:rsid w:val="00B20013"/>
    <w:rsid w:val="00B31CB3"/>
    <w:rsid w:val="00B328A4"/>
    <w:rsid w:val="00B37DA2"/>
    <w:rsid w:val="00B42809"/>
    <w:rsid w:val="00B53AE9"/>
    <w:rsid w:val="00B54C97"/>
    <w:rsid w:val="00B54F5B"/>
    <w:rsid w:val="00B61036"/>
    <w:rsid w:val="00B62FFC"/>
    <w:rsid w:val="00B7400E"/>
    <w:rsid w:val="00B77E49"/>
    <w:rsid w:val="00B9744A"/>
    <w:rsid w:val="00BA4BEA"/>
    <w:rsid w:val="00BA7E58"/>
    <w:rsid w:val="00BB0911"/>
    <w:rsid w:val="00BB5D3A"/>
    <w:rsid w:val="00BD6BFD"/>
    <w:rsid w:val="00BE106B"/>
    <w:rsid w:val="00BE455F"/>
    <w:rsid w:val="00BF331A"/>
    <w:rsid w:val="00BF68F3"/>
    <w:rsid w:val="00C05EA7"/>
    <w:rsid w:val="00C230AF"/>
    <w:rsid w:val="00C43A43"/>
    <w:rsid w:val="00C722A3"/>
    <w:rsid w:val="00C751A7"/>
    <w:rsid w:val="00C75F70"/>
    <w:rsid w:val="00C7671B"/>
    <w:rsid w:val="00C86872"/>
    <w:rsid w:val="00CD0A74"/>
    <w:rsid w:val="00CD4B7D"/>
    <w:rsid w:val="00CF66F1"/>
    <w:rsid w:val="00CF785B"/>
    <w:rsid w:val="00D04284"/>
    <w:rsid w:val="00D1018F"/>
    <w:rsid w:val="00D144AA"/>
    <w:rsid w:val="00D14C8B"/>
    <w:rsid w:val="00D21809"/>
    <w:rsid w:val="00D633C0"/>
    <w:rsid w:val="00D74346"/>
    <w:rsid w:val="00D81FE2"/>
    <w:rsid w:val="00D878A1"/>
    <w:rsid w:val="00D93AC0"/>
    <w:rsid w:val="00DA41EA"/>
    <w:rsid w:val="00DA6FAE"/>
    <w:rsid w:val="00DB0A57"/>
    <w:rsid w:val="00DD65A9"/>
    <w:rsid w:val="00DD7251"/>
    <w:rsid w:val="00DE101E"/>
    <w:rsid w:val="00DE1C81"/>
    <w:rsid w:val="00DF144E"/>
    <w:rsid w:val="00DF647B"/>
    <w:rsid w:val="00E207B5"/>
    <w:rsid w:val="00E42A88"/>
    <w:rsid w:val="00E47A78"/>
    <w:rsid w:val="00E67FE3"/>
    <w:rsid w:val="00E7649D"/>
    <w:rsid w:val="00E77263"/>
    <w:rsid w:val="00EC43DC"/>
    <w:rsid w:val="00EE6498"/>
    <w:rsid w:val="00EE7F7A"/>
    <w:rsid w:val="00EF020F"/>
    <w:rsid w:val="00F06218"/>
    <w:rsid w:val="00F142F3"/>
    <w:rsid w:val="00F177BF"/>
    <w:rsid w:val="00F24D38"/>
    <w:rsid w:val="00F40DB3"/>
    <w:rsid w:val="00F80ADE"/>
    <w:rsid w:val="00F870C1"/>
    <w:rsid w:val="00FB6981"/>
    <w:rsid w:val="00FE5612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color2="silver" on="f" focusposition=".5,.5" focussize="" focus="100%" type="gradientRadial"/>
      <v:textbox inset="5.85pt,.7pt,5.85pt,.7pt"/>
    </o:shapedefaults>
    <o:shapelayout v:ext="edit">
      <o:idmap v:ext="edit" data="1"/>
    </o:shapelayout>
  </w:shapeDefaults>
  <w:decimalSymbol w:val="."/>
  <w:listSeparator w:val=","/>
  <w14:docId w14:val="5EA705A7"/>
  <w15:docId w15:val="{A36EB91D-3D43-4A2A-B7C2-E9813497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258"/>
    <w:pPr>
      <w:widowControl w:val="0"/>
      <w:jc w:val="both"/>
    </w:pPr>
    <w:rPr>
      <w:rFonts w:eastAsia="ＭＳ ゴシック"/>
      <w:kern w:val="2"/>
      <w:sz w:val="21"/>
    </w:rPr>
  </w:style>
  <w:style w:type="paragraph" w:styleId="Heading1">
    <w:name w:val="heading 1"/>
    <w:basedOn w:val="Normal"/>
    <w:next w:val="BodyText"/>
    <w:qFormat/>
    <w:pPr>
      <w:keepNext/>
      <w:jc w:val="left"/>
      <w:outlineLvl w:val="0"/>
    </w:pPr>
    <w:rPr>
      <w:sz w:val="24"/>
    </w:rPr>
  </w:style>
  <w:style w:type="paragraph" w:styleId="Heading2">
    <w:name w:val="heading 2"/>
    <w:basedOn w:val="Normal"/>
    <w:next w:val="BodyText"/>
    <w:qFormat/>
    <w:pPr>
      <w:keepNext/>
      <w:jc w:val="left"/>
      <w:outlineLvl w:val="1"/>
    </w:pPr>
  </w:style>
  <w:style w:type="paragraph" w:styleId="Heading3">
    <w:name w:val="heading 3"/>
    <w:basedOn w:val="Normal"/>
    <w:next w:val="BodyText"/>
    <w:qFormat/>
    <w:pPr>
      <w:keepNext/>
      <w:ind w:leftChars="100" w:left="210" w:rightChars="100" w:right="100"/>
      <w:jc w:val="left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BodyText"/>
  </w:style>
  <w:style w:type="paragraph" w:customStyle="1" w:styleId="a">
    <w:name w:val="ヘッダタイトル"/>
    <w:rPr>
      <w:rFonts w:ascii="ＭＳ Ｐゴシック" w:eastAsia="ＭＳ Ｐゴシック"/>
      <w:b/>
      <w:kern w:val="2"/>
      <w:sz w:val="28"/>
    </w:rPr>
  </w:style>
  <w:style w:type="paragraph" w:customStyle="1" w:styleId="a0">
    <w:name w:val="ヘッダ項目名"/>
    <w:rPr>
      <w:rFonts w:eastAsia="ＭＳ Ｐゴシック"/>
      <w:kern w:val="2"/>
      <w:sz w:val="18"/>
    </w:rPr>
  </w:style>
  <w:style w:type="paragraph" w:customStyle="1" w:styleId="a1">
    <w:name w:val="ヘッダ項目"/>
    <w:rPr>
      <w:rFonts w:eastAsia="ＭＳ Ｐゴシック"/>
      <w:kern w:val="2"/>
      <w:sz w:val="21"/>
    </w:rPr>
  </w:style>
  <w:style w:type="paragraph" w:customStyle="1" w:styleId="9">
    <w:name w:val="ヘッダ項目9"/>
    <w:rPr>
      <w:rFonts w:eastAsia="ＭＳ Ｐゴシック"/>
      <w:kern w:val="2"/>
      <w:sz w:val="18"/>
    </w:rPr>
  </w:style>
  <w:style w:type="paragraph" w:styleId="BodyText">
    <w:name w:val="Body Text"/>
    <w:basedOn w:val="Normal"/>
    <w:link w:val="BodyTextChar"/>
    <w:pPr>
      <w:jc w:val="left"/>
    </w:pPr>
  </w:style>
  <w:style w:type="character" w:customStyle="1" w:styleId="HeaderChar">
    <w:name w:val="Header Char"/>
    <w:link w:val="Header"/>
    <w:rsid w:val="000B5ACD"/>
    <w:rPr>
      <w:rFonts w:eastAsia="ＭＳ Ｐゴシック"/>
      <w:kern w:val="2"/>
      <w:sz w:val="21"/>
    </w:rPr>
  </w:style>
  <w:style w:type="paragraph" w:styleId="ListParagraph">
    <w:name w:val="List Paragraph"/>
    <w:basedOn w:val="Normal"/>
    <w:uiPriority w:val="34"/>
    <w:qFormat/>
    <w:rsid w:val="00081035"/>
    <w:pPr>
      <w:ind w:leftChars="400" w:left="840"/>
    </w:pPr>
  </w:style>
  <w:style w:type="character" w:customStyle="1" w:styleId="BodyTextChar">
    <w:name w:val="Body Text Char"/>
    <w:link w:val="BodyText"/>
    <w:rsid w:val="00B7400E"/>
    <w:rPr>
      <w:rFonts w:eastAsia="ＭＳ Ｐゴシック"/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716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2">
    <w:name w:val="カスタム標準"/>
    <w:basedOn w:val="BodyText"/>
    <w:link w:val="a3"/>
    <w:qFormat/>
    <w:rsid w:val="00C75F70"/>
    <w:rPr>
      <w:rFonts w:ascii="ＭＳ ゴシック" w:hAnsi="ＭＳ ゴシック"/>
      <w:noProof/>
      <w:spacing w:val="4"/>
      <w:szCs w:val="24"/>
    </w:rPr>
  </w:style>
  <w:style w:type="paragraph" w:customStyle="1" w:styleId="1">
    <w:name w:val="カスタム段落1"/>
    <w:basedOn w:val="a2"/>
    <w:link w:val="10"/>
    <w:qFormat/>
    <w:rsid w:val="004411A8"/>
    <w:pPr>
      <w:ind w:leftChars="250" w:left="250" w:rightChars="250" w:right="250"/>
    </w:pPr>
    <w:rPr>
      <w:spacing w:val="10"/>
    </w:rPr>
  </w:style>
  <w:style w:type="character" w:customStyle="1" w:styleId="a3">
    <w:name w:val="カスタム標準 (文字)"/>
    <w:basedOn w:val="BodyTextChar"/>
    <w:link w:val="a2"/>
    <w:rsid w:val="00C75F70"/>
    <w:rPr>
      <w:rFonts w:ascii="ＭＳ ゴシック" w:eastAsia="ＭＳ ゴシック" w:hAnsi="ＭＳ ゴシック"/>
      <w:noProof/>
      <w:spacing w:val="4"/>
      <w:kern w:val="2"/>
      <w:sz w:val="21"/>
      <w:szCs w:val="24"/>
    </w:rPr>
  </w:style>
  <w:style w:type="paragraph" w:customStyle="1" w:styleId="11">
    <w:name w:val="カスタム見出し1"/>
    <w:basedOn w:val="a2"/>
    <w:link w:val="12"/>
    <w:qFormat/>
    <w:rsid w:val="00907590"/>
    <w:rPr>
      <w:b/>
      <w:sz w:val="24"/>
    </w:rPr>
  </w:style>
  <w:style w:type="character" w:customStyle="1" w:styleId="10">
    <w:name w:val="カスタム段落1 (文字)"/>
    <w:basedOn w:val="a3"/>
    <w:link w:val="1"/>
    <w:rsid w:val="004411A8"/>
    <w:rPr>
      <w:rFonts w:ascii="ＭＳ ゴシック" w:eastAsia="ＭＳ ゴシック" w:hAnsi="ＭＳ ゴシック"/>
      <w:noProof/>
      <w:spacing w:val="10"/>
      <w:kern w:val="2"/>
      <w:sz w:val="21"/>
      <w:szCs w:val="24"/>
    </w:rPr>
  </w:style>
  <w:style w:type="character" w:customStyle="1" w:styleId="12">
    <w:name w:val="カスタム見出し1 (文字)"/>
    <w:basedOn w:val="a3"/>
    <w:link w:val="11"/>
    <w:rsid w:val="00907590"/>
    <w:rPr>
      <w:rFonts w:ascii="ＭＳ ゴシック" w:eastAsia="ＭＳ ゴシック" w:hAnsi="ＭＳ ゴシック"/>
      <w:b/>
      <w:noProof/>
      <w:spacing w:val="4"/>
      <w:kern w:val="2"/>
      <w:sz w:val="24"/>
      <w:szCs w:val="24"/>
    </w:rPr>
  </w:style>
  <w:style w:type="table" w:styleId="TableGrid">
    <w:name w:val="Table Grid"/>
    <w:basedOn w:val="TableNormal"/>
    <w:uiPriority w:val="59"/>
    <w:rsid w:val="00DE1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カスタム見出し2"/>
    <w:basedOn w:val="11"/>
    <w:link w:val="20"/>
    <w:qFormat/>
    <w:rsid w:val="00E42A88"/>
    <w:pPr>
      <w:ind w:leftChars="200" w:left="200" w:rightChars="200" w:right="200"/>
    </w:pPr>
    <w:rPr>
      <w:spacing w:val="10"/>
      <w:sz w:val="21"/>
    </w:rPr>
  </w:style>
  <w:style w:type="character" w:customStyle="1" w:styleId="20">
    <w:name w:val="カスタム見出し2 (文字)"/>
    <w:basedOn w:val="12"/>
    <w:link w:val="2"/>
    <w:rsid w:val="00E42A88"/>
    <w:rPr>
      <w:rFonts w:ascii="ＭＳ ゴシック" w:eastAsia="ＭＳ ゴシック" w:hAnsi="ＭＳ ゴシック"/>
      <w:b/>
      <w:noProof/>
      <w:spacing w:val="1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3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_Ohta\&#12487;&#12473;&#12463;&#12488;&#12483;&#12503;\&#20181;&#27096;&#26360;.dot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69B75-A54F-43F2-A413-9593CA629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仕様書</Template>
  <TotalTime>653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株式会社 データロジック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金子 淳哉</dc:creator>
  <cp:lastModifiedBy>Văn Đại Từ</cp:lastModifiedBy>
  <cp:revision>87</cp:revision>
  <cp:lastPrinted>2003-03-26T04:08:00Z</cp:lastPrinted>
  <dcterms:created xsi:type="dcterms:W3CDTF">2014-10-09T23:46:00Z</dcterms:created>
  <dcterms:modified xsi:type="dcterms:W3CDTF">2020-04-28T01:09:00Z</dcterms:modified>
</cp:coreProperties>
</file>